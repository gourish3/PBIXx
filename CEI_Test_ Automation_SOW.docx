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id w:val="-1318488260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063A3DE5" w14:textId="77777777" w:rsidR="00AA5AE2" w:rsidRPr="002967C0" w:rsidRDefault="00AA5AE2" w:rsidP="00E61DF2">
          <w:pPr>
            <w:pStyle w:val="NoSpacing"/>
            <w:spacing w:before="40" w:after="560" w:line="216" w:lineRule="auto"/>
            <w:rPr>
              <w:sz w:val="36"/>
              <w:szCs w:val="36"/>
            </w:rPr>
          </w:pPr>
        </w:p>
        <w:p w14:paraId="03653A56" w14:textId="77777777" w:rsidR="00AA5AE2" w:rsidRPr="002967C0" w:rsidRDefault="00AA5AE2" w:rsidP="00E61DF2">
          <w:pPr>
            <w:pStyle w:val="NoSpacing"/>
            <w:spacing w:before="40" w:after="560" w:line="216" w:lineRule="auto"/>
            <w:rPr>
              <w:sz w:val="36"/>
              <w:szCs w:val="36"/>
            </w:rPr>
          </w:pPr>
        </w:p>
        <w:p w14:paraId="5D7B94EF" w14:textId="77777777" w:rsidR="00AA5AE2" w:rsidRPr="002967C0" w:rsidRDefault="00AA5AE2" w:rsidP="00E61DF2">
          <w:pPr>
            <w:pStyle w:val="NoSpacing"/>
            <w:spacing w:before="40" w:after="560" w:line="216" w:lineRule="auto"/>
            <w:rPr>
              <w:sz w:val="36"/>
              <w:szCs w:val="36"/>
            </w:rPr>
          </w:pPr>
        </w:p>
        <w:p w14:paraId="690D8EA8" w14:textId="224F040B" w:rsidR="00E61DF2" w:rsidRPr="002967C0" w:rsidRDefault="002967C0" w:rsidP="00AA5AE2">
          <w:pPr>
            <w:pStyle w:val="NoSpacing"/>
            <w:spacing w:before="40" w:after="240" w:line="216" w:lineRule="auto"/>
            <w:rPr>
              <w:color w:val="FF5E4F" w:themeColor="accent1"/>
              <w:sz w:val="36"/>
              <w:szCs w:val="36"/>
            </w:rPr>
          </w:pPr>
          <w:sdt>
            <w:sdtPr>
              <w:rPr>
                <w:color w:val="FF5E4F" w:themeColor="accent1"/>
                <w:sz w:val="36"/>
                <w:szCs w:val="36"/>
              </w:rPr>
              <w:alias w:val="Title"/>
              <w:tag w:val=""/>
              <w:id w:val="15173193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2967C0">
                <w:rPr>
                  <w:color w:val="FF5E4F" w:themeColor="accent1"/>
                  <w:sz w:val="36"/>
                  <w:szCs w:val="36"/>
                </w:rPr>
                <w:t>Statement of Work</w:t>
              </w:r>
              <w:r>
                <w:rPr>
                  <w:color w:val="FF5E4F" w:themeColor="accent1"/>
                  <w:sz w:val="36"/>
                  <w:szCs w:val="36"/>
                </w:rPr>
                <w:t xml:space="preserve"> for JDE Test Automation Services</w:t>
              </w:r>
            </w:sdtContent>
          </w:sdt>
        </w:p>
        <w:p w14:paraId="4826AA35" w14:textId="674CB7A5" w:rsidR="00E61DF2" w:rsidRDefault="00E61DF2" w:rsidP="00E61DF2">
          <w:pPr>
            <w:pStyle w:val="NoSpacing"/>
            <w:spacing w:before="40" w:after="40"/>
            <w:rPr>
              <w:caps/>
              <w:color w:val="1A3A26" w:themeColor="accent5" w:themeShade="80"/>
              <w:sz w:val="28"/>
              <w:szCs w:val="28"/>
            </w:rPr>
          </w:pPr>
        </w:p>
        <w:p w14:paraId="0E5C91AB" w14:textId="77777777" w:rsidR="00AA5AE2" w:rsidRDefault="00AA5AE2" w:rsidP="00AA5AE2">
          <w:pPr>
            <w:pStyle w:val="NoSpacing"/>
          </w:pPr>
        </w:p>
        <w:p w14:paraId="104CFB81" w14:textId="77777777" w:rsidR="00AA5AE2" w:rsidRDefault="00AA5AE2" w:rsidP="00AA5AE2">
          <w:pPr>
            <w:pStyle w:val="NoSpacing"/>
          </w:pPr>
        </w:p>
        <w:p w14:paraId="7459480C" w14:textId="77777777" w:rsidR="00AA5AE2" w:rsidRDefault="00AA5AE2" w:rsidP="00AA5AE2">
          <w:pPr>
            <w:pStyle w:val="NoSpacing"/>
          </w:pPr>
        </w:p>
        <w:p w14:paraId="202DD971" w14:textId="77777777" w:rsidR="00AA5AE2" w:rsidRDefault="00AA5AE2" w:rsidP="00AA5AE2">
          <w:pPr>
            <w:pStyle w:val="NoSpacing"/>
          </w:pPr>
        </w:p>
        <w:p w14:paraId="19FB78E1" w14:textId="77777777" w:rsidR="00AA5AE2" w:rsidRDefault="00AA5AE2" w:rsidP="00AA5AE2">
          <w:pPr>
            <w:pStyle w:val="NoSpacing"/>
          </w:pPr>
        </w:p>
        <w:p w14:paraId="5F590563" w14:textId="77777777" w:rsidR="00AA5AE2" w:rsidRDefault="00AA5AE2" w:rsidP="00AA5AE2">
          <w:pPr>
            <w:pStyle w:val="NoSpacing"/>
          </w:pPr>
        </w:p>
        <w:p w14:paraId="753082E6" w14:textId="77777777" w:rsidR="00AA5AE2" w:rsidRDefault="00AA5AE2" w:rsidP="00AA5AE2">
          <w:pPr>
            <w:pStyle w:val="NoSpacing"/>
          </w:pPr>
        </w:p>
        <w:p w14:paraId="611AACE3" w14:textId="77777777" w:rsidR="00371B51" w:rsidRDefault="00371B51" w:rsidP="00AA5AE2">
          <w:pPr>
            <w:pStyle w:val="NoSpacing"/>
          </w:pPr>
        </w:p>
        <w:p w14:paraId="576759B4" w14:textId="77777777" w:rsidR="00371B51" w:rsidRDefault="00371B51" w:rsidP="00AA5AE2">
          <w:pPr>
            <w:pStyle w:val="NoSpacing"/>
          </w:pPr>
        </w:p>
        <w:sdt>
          <w:sdtPr>
            <w:rPr>
              <w:caps/>
              <w:color w:val="FF5E4F" w:themeColor="accent1"/>
              <w:sz w:val="28"/>
              <w:szCs w:val="28"/>
            </w:rPr>
            <w:alias w:val="Date"/>
            <w:tag w:val=""/>
            <w:id w:val="197127006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MMM d, yyyy"/>
              <w:lid w:val="en-US"/>
              <w:storeMappedDataAs w:val="dateTime"/>
              <w:calendar w:val="gregorian"/>
            </w:date>
          </w:sdtPr>
          <w:sdtContent>
            <w:p w14:paraId="32E9350B" w14:textId="77777777" w:rsidR="00453D07" w:rsidRPr="00371B51" w:rsidRDefault="00371B51" w:rsidP="00371B51">
              <w:pPr>
                <w:pStyle w:val="NoSpacing"/>
                <w:spacing w:after="40"/>
                <w:rPr>
                  <w:caps/>
                  <w:color w:val="FF5E4F" w:themeColor="accent1"/>
                  <w:sz w:val="28"/>
                  <w:szCs w:val="28"/>
                </w:rPr>
              </w:pPr>
              <w:r w:rsidRPr="00371B51">
                <w:rPr>
                  <w:rStyle w:val="DateChar"/>
                </w:rPr>
                <w:t>[Date]</w:t>
              </w:r>
            </w:p>
          </w:sdtContent>
        </w:sdt>
        <w:p w14:paraId="37A4BAFE" w14:textId="77777777" w:rsidR="00453D07" w:rsidRDefault="00453D07" w:rsidP="00A61AFA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 wp14:anchorId="62EBC048" wp14:editId="093C73B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916940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47FBBE" w14:textId="77777777" w:rsidR="00453D07" w:rsidRDefault="00453D07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34754D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2EBC04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58240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B47FBBE" w14:textId="77777777" w:rsidR="00453D07" w:rsidRDefault="00453D07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34754D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5A66D80" w14:textId="77777777" w:rsidR="005E2CD0" w:rsidRDefault="005E2CD0" w:rsidP="009E7232">
      <w:pPr>
        <w:pStyle w:val="Heading1"/>
        <w:tabs>
          <w:tab w:val="center" w:pos="5017"/>
        </w:tabs>
      </w:pPr>
      <w:r>
        <w:lastRenderedPageBreak/>
        <w:t>Heading 1 text style</w:t>
      </w:r>
      <w:r w:rsidR="009E7232">
        <w:tab/>
      </w:r>
    </w:p>
    <w:p w14:paraId="1CC3AF6E" w14:textId="77777777" w:rsidR="005E2CD0" w:rsidRPr="00A61AFA" w:rsidRDefault="005E2CD0" w:rsidP="008A7B47">
      <w:pPr>
        <w:pStyle w:val="Heading2"/>
      </w:pPr>
      <w:r w:rsidRPr="00A61AFA">
        <w:t>Heading 2 text style</w:t>
      </w:r>
    </w:p>
    <w:p w14:paraId="1A2DBFF7" w14:textId="77777777" w:rsidR="005E2CD0" w:rsidRDefault="005E2CD0" w:rsidP="00A61AFA">
      <w:r>
        <w:t xml:space="preserve">Example body </w:t>
      </w:r>
      <w:r w:rsidRPr="00A61AFA">
        <w:t>text</w:t>
      </w:r>
      <w:r>
        <w:t xml:space="preserve"> with highlighted text.</w:t>
      </w:r>
    </w:p>
    <w:p w14:paraId="682A38A0" w14:textId="77777777" w:rsidR="005E2CD0" w:rsidRDefault="005E2CD0" w:rsidP="00A61AFA">
      <w:pPr>
        <w:pStyle w:val="ListBullet"/>
      </w:pPr>
      <w:r>
        <w:t>List paragraph bullet text style</w:t>
      </w:r>
    </w:p>
    <w:p w14:paraId="36CB406C" w14:textId="77777777" w:rsidR="005E2CD0" w:rsidRDefault="005E2CD0" w:rsidP="00A61AFA">
      <w:pPr>
        <w:pStyle w:val="ListBullet"/>
      </w:pPr>
      <w:r>
        <w:t>List paragraph bullet text style</w:t>
      </w:r>
    </w:p>
    <w:p w14:paraId="2E733119" w14:textId="77777777" w:rsidR="005E2CD0" w:rsidRDefault="005E2CD0" w:rsidP="00A61AFA">
      <w:pPr>
        <w:pStyle w:val="ListBullet"/>
      </w:pPr>
      <w:r>
        <w:t>List paragraph bullet text style</w:t>
      </w:r>
    </w:p>
    <w:p w14:paraId="142F58F6" w14:textId="77777777" w:rsidR="00A61AFA" w:rsidRDefault="005E2CD0" w:rsidP="00A61AFA">
      <w:pPr>
        <w:pStyle w:val="ListBullet"/>
      </w:pPr>
      <w:r>
        <w:t>List paragraph bullet text style</w:t>
      </w:r>
    </w:p>
    <w:p w14:paraId="777496C7" w14:textId="77777777" w:rsidR="00A61AFA" w:rsidRPr="00A61AFA" w:rsidRDefault="00A61AFA" w:rsidP="00A61AFA">
      <w:pPr>
        <w:rPr>
          <w:b/>
          <w:bCs/>
        </w:rPr>
      </w:pPr>
      <w:r w:rsidRPr="00A61AFA">
        <w:rPr>
          <w:b/>
          <w:bCs/>
        </w:rPr>
        <w:t>Table example</w:t>
      </w:r>
    </w:p>
    <w:tbl>
      <w:tblPr>
        <w:tblStyle w:val="ListTable3-Accent1"/>
        <w:tblW w:w="10018" w:type="dxa"/>
        <w:tblLook w:val="04A0" w:firstRow="1" w:lastRow="0" w:firstColumn="1" w:lastColumn="0" w:noHBand="0" w:noVBand="1"/>
      </w:tblPr>
      <w:tblGrid>
        <w:gridCol w:w="2003"/>
        <w:gridCol w:w="2004"/>
        <w:gridCol w:w="2003"/>
        <w:gridCol w:w="2004"/>
        <w:gridCol w:w="2004"/>
      </w:tblGrid>
      <w:tr w:rsidR="00A61AFA" w:rsidRPr="00A61AFA" w14:paraId="2AAF8212" w14:textId="77777777" w:rsidTr="00371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3" w:type="dxa"/>
            <w:hideMark/>
          </w:tcPr>
          <w:p w14:paraId="4EC94016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19AC6622" w14:textId="77777777" w:rsidR="00A61AFA" w:rsidRPr="00A61AFA" w:rsidRDefault="00A61AFA" w:rsidP="00A61AF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Example text</w:t>
            </w:r>
          </w:p>
        </w:tc>
        <w:tc>
          <w:tcPr>
            <w:tcW w:w="2003" w:type="dxa"/>
            <w:hideMark/>
          </w:tcPr>
          <w:p w14:paraId="05D6ED8A" w14:textId="77777777" w:rsidR="00A61AFA" w:rsidRPr="00A61AFA" w:rsidRDefault="00A61AFA" w:rsidP="00A61AF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216369AD" w14:textId="77777777" w:rsidR="00A61AFA" w:rsidRPr="00A61AFA" w:rsidRDefault="00A61AFA" w:rsidP="00A61AF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7DD9E191" w14:textId="77777777" w:rsidR="00A61AFA" w:rsidRPr="00A61AFA" w:rsidRDefault="00A61AFA" w:rsidP="00A61AF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Example text</w:t>
            </w:r>
          </w:p>
        </w:tc>
      </w:tr>
      <w:tr w:rsidR="00A61AFA" w:rsidRPr="00A61AFA" w14:paraId="27ADE522" w14:textId="77777777" w:rsidTr="00371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2A1DB2E6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5064EA89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4A866076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202F6EC7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56B98EF3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21CC8CC7" w14:textId="77777777" w:rsidTr="00371B51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553C0F8F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7C2DC25A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0285FBFF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69211E81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369C35E6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2B241887" w14:textId="77777777" w:rsidTr="00371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3F416810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4B420960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3F6E805E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0D3F5D7C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52F20E86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59C0F279" w14:textId="77777777" w:rsidTr="00371B51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22CDB176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481DBB1B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379FE056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0B6E21CE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1B139828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2CFE53E5" w14:textId="77777777" w:rsidTr="00371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5A22F1C9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09A28018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3A18C48D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63393906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254D9949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77D0AAA3" w14:textId="77777777" w:rsidTr="00371B51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33E551E2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7F830ED5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61DD095F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77BD756C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3A4EB05D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27BF8C80" w14:textId="77777777" w:rsidTr="00371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1B2F1AAA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791EB183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298CF2EA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1F4FCC75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536368FD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1BEF7FBF" w14:textId="77777777" w:rsidTr="00371B51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7A7DD520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48662988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12541875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3F3AF002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53165CB5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1C0169FF" w14:textId="77777777" w:rsidTr="00371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4E047CC1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1D32E510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448A4E56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08EC0393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6151D912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23121686" w14:textId="77777777" w:rsidTr="00371B51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7D4C2909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6DCF3075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4082F1D0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7A839565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250745EB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21CD2793" w14:textId="77777777" w:rsidTr="00371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07F6D778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23B4C055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68433705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75A2B938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7EA88397" w14:textId="77777777" w:rsidR="00A61AFA" w:rsidRPr="00A61AFA" w:rsidRDefault="00A61AFA" w:rsidP="00A61A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  <w:tr w:rsidR="00A61AFA" w:rsidRPr="00A61AFA" w14:paraId="4CC5D2A3" w14:textId="77777777" w:rsidTr="00371B51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567405A6" w14:textId="77777777" w:rsidR="00A61AFA" w:rsidRPr="00A61AFA" w:rsidRDefault="00A61AFA" w:rsidP="00A61AFA">
            <w:r w:rsidRPr="00A61AFA">
              <w:t>Example text</w:t>
            </w:r>
          </w:p>
        </w:tc>
        <w:tc>
          <w:tcPr>
            <w:tcW w:w="2004" w:type="dxa"/>
            <w:hideMark/>
          </w:tcPr>
          <w:p w14:paraId="3C098394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3" w:type="dxa"/>
            <w:hideMark/>
          </w:tcPr>
          <w:p w14:paraId="5409892D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  <w:tc>
          <w:tcPr>
            <w:tcW w:w="2004" w:type="dxa"/>
            <w:hideMark/>
          </w:tcPr>
          <w:p w14:paraId="0CE056F9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100%</w:t>
            </w:r>
          </w:p>
        </w:tc>
        <w:tc>
          <w:tcPr>
            <w:tcW w:w="2004" w:type="dxa"/>
            <w:hideMark/>
          </w:tcPr>
          <w:p w14:paraId="157536D9" w14:textId="77777777" w:rsidR="00A61AFA" w:rsidRPr="00A61AFA" w:rsidRDefault="00A61AFA" w:rsidP="00A61A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AFA">
              <w:t>£100,000</w:t>
            </w:r>
          </w:p>
        </w:tc>
      </w:tr>
    </w:tbl>
    <w:p w14:paraId="5C2E8CB5" w14:textId="77777777" w:rsidR="00453D07" w:rsidRDefault="00453D07" w:rsidP="00A61AFA"/>
    <w:p w14:paraId="00D8DF43" w14:textId="77777777" w:rsidR="00A61AFA" w:rsidRPr="00A61AFA" w:rsidRDefault="00A61AFA" w:rsidP="00A61AFA">
      <w:pPr>
        <w:rPr>
          <w:b/>
          <w:bCs/>
        </w:rPr>
      </w:pPr>
      <w:r w:rsidRPr="00A61AFA">
        <w:rPr>
          <w:b/>
          <w:bCs/>
        </w:rPr>
        <w:t>Chart example</w:t>
      </w:r>
    </w:p>
    <w:p w14:paraId="1AF9C936" w14:textId="77777777" w:rsidR="00A61AFA" w:rsidRDefault="00A61AFA" w:rsidP="00A61AFA">
      <w:r w:rsidRPr="00A61AFA">
        <w:rPr>
          <w:noProof/>
        </w:rPr>
        <w:drawing>
          <wp:inline distT="0" distB="0" distL="0" distR="0" wp14:anchorId="3F6B2D8C" wp14:editId="4D2F1638">
            <wp:extent cx="6372225" cy="2869637"/>
            <wp:effectExtent l="0" t="0" r="3175" b="635"/>
            <wp:docPr id="8242618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C163E1C-BED6-ACC6-EF97-BE553675E1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BA8D51C" w14:textId="77777777" w:rsidR="00990F47" w:rsidRDefault="00990F47" w:rsidP="00A61AFA"/>
    <w:p w14:paraId="17049D3B" w14:textId="77777777" w:rsidR="00571186" w:rsidRDefault="00571186" w:rsidP="00A61AFA"/>
    <w:p w14:paraId="27109AA8" w14:textId="77777777" w:rsidR="00990F47" w:rsidRDefault="00990F47" w:rsidP="00A61AFA">
      <w:pPr>
        <w:sectPr w:rsidR="00990F47" w:rsidSect="009E723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021" w:right="624" w:bottom="851" w:left="624" w:header="624" w:footer="397" w:gutter="0"/>
          <w:pgNumType w:start="0"/>
          <w:cols w:space="708"/>
          <w:titlePg/>
          <w:docGrid w:linePitch="360"/>
        </w:sectPr>
      </w:pPr>
    </w:p>
    <w:p w14:paraId="4309D7AD" w14:textId="77777777" w:rsidR="00990F47" w:rsidRDefault="00013C1E" w:rsidP="00A61AF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DBBC1AD" wp14:editId="5AACF006">
                <wp:simplePos x="0" y="0"/>
                <wp:positionH relativeFrom="column">
                  <wp:posOffset>437156</wp:posOffset>
                </wp:positionH>
                <wp:positionV relativeFrom="page">
                  <wp:posOffset>3786505</wp:posOffset>
                </wp:positionV>
                <wp:extent cx="5929630" cy="2574925"/>
                <wp:effectExtent l="0" t="0" r="0" b="0"/>
                <wp:wrapNone/>
                <wp:docPr id="18393772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630" cy="2574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9CCE6" w14:textId="77777777" w:rsidR="00013C1E" w:rsidRPr="008A7B47" w:rsidRDefault="008A7B47" w:rsidP="008A7B47">
                            <w:pPr>
                              <w:pStyle w:val="Heading3"/>
                            </w:pPr>
                            <w:r w:rsidRPr="008A7B47">
                              <w:t xml:space="preserve">It’s time to </w:t>
                            </w:r>
                            <w:proofErr w:type="spellStart"/>
                            <w:r w:rsidRPr="008A7B47">
                              <w:t>Outcreate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BC1AD" id="Text Box 4" o:spid="_x0000_s1027" type="#_x0000_t202" style="position:absolute;margin-left:34.4pt;margin-top:298.15pt;width:466.9pt;height:202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I9GgIAADQ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" filled="f" stroked="f" strokeweight=".5pt">
                <v:textbox>
                  <w:txbxContent>
                    <w:p w14:paraId="5D69CCE6" w14:textId="77777777" w:rsidR="00013C1E" w:rsidRPr="008A7B47" w:rsidRDefault="008A7B47" w:rsidP="008A7B47">
                      <w:pPr>
                        <w:pStyle w:val="Heading3"/>
                      </w:pPr>
                      <w:r w:rsidRPr="008A7B47">
                        <w:t xml:space="preserve">It’s time to </w:t>
                      </w:r>
                      <w:proofErr w:type="spellStart"/>
                      <w:r w:rsidRPr="008A7B47">
                        <w:t>Outcreate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990F47" w:rsidSect="00AA5AE2">
      <w:headerReference w:type="first" r:id="rId18"/>
      <w:pgSz w:w="11906" w:h="16838"/>
      <w:pgMar w:top="1021" w:right="1247" w:bottom="851" w:left="62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9D9EC" w14:textId="77777777" w:rsidR="00096880" w:rsidRDefault="00096880" w:rsidP="00A61AFA">
      <w:r>
        <w:separator/>
      </w:r>
    </w:p>
  </w:endnote>
  <w:endnote w:type="continuationSeparator" w:id="0">
    <w:p w14:paraId="2C07924E" w14:textId="77777777" w:rsidR="00096880" w:rsidRDefault="00096880" w:rsidP="00A6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S Klarheit Grotesk">
    <w:panose1 w:val="00000000000000000000"/>
    <w:charset w:val="00"/>
    <w:family w:val="auto"/>
    <w:pitch w:val="variable"/>
    <w:sig w:usb0="A00000FF" w:usb1="4200E47B" w:usb2="00000000" w:usb3="00000000" w:csb0="000001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6552528"/>
      <w:docPartObj>
        <w:docPartGallery w:val="Page Numbers (Bottom of Page)"/>
        <w:docPartUnique/>
      </w:docPartObj>
    </w:sdtPr>
    <w:sdtContent>
      <w:p w14:paraId="1DCAB220" w14:textId="77777777" w:rsidR="009E7232" w:rsidRDefault="009E7232" w:rsidP="002E55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420371E" w14:textId="77777777" w:rsidR="009E7232" w:rsidRDefault="009E7232" w:rsidP="009E72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6313614"/>
      <w:docPartObj>
        <w:docPartGallery w:val="Page Numbers (Bottom of Page)"/>
        <w:docPartUnique/>
      </w:docPartObj>
    </w:sdtPr>
    <w:sdtContent>
      <w:p w14:paraId="0B425DD8" w14:textId="77777777" w:rsidR="009E7232" w:rsidRDefault="009E7232" w:rsidP="002E55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caps/>
        <w:color w:val="FF5E4F" w:themeColor="accent1"/>
        <w:sz w:val="28"/>
        <w:szCs w:val="28"/>
      </w:rPr>
      <w:alias w:val="Date"/>
      <w:tag w:val=""/>
      <w:id w:val="854302942"/>
      <w:showingPlcHdr/>
      <w:dataBinding w:prefixMappings="xmlns:ns0='http://schemas.microsoft.com/office/2006/coverPageProps' " w:xpath="/ns0:CoverPageProperties[1]/ns0:PublishDate[1]" w:storeItemID="{55AF091B-3C7A-41E3-B477-F2FDAA23CFDA}"/>
      <w:date>
        <w:dateFormat w:val="MMMM d, yyyy"/>
        <w:lid w:val="en-US"/>
        <w:storeMappedDataAs w:val="dateTime"/>
        <w:calendar w:val="gregorian"/>
      </w:date>
    </w:sdtPr>
    <w:sdtContent>
      <w:p w14:paraId="0C16EF07" w14:textId="77777777" w:rsidR="009E7232" w:rsidRPr="009E7232" w:rsidRDefault="009E7232" w:rsidP="009E7232">
        <w:pPr>
          <w:pStyle w:val="NoSpacing"/>
          <w:rPr>
            <w:rFonts w:eastAsiaTheme="minorHAnsi"/>
            <w:caps/>
            <w:color w:val="FF5E4F" w:themeColor="accent1"/>
            <w:kern w:val="2"/>
            <w:sz w:val="28"/>
            <w:szCs w:val="28"/>
            <w:lang w:eastAsia="en-US"/>
            <w14:ligatures w14:val="standardContextual"/>
          </w:rPr>
        </w:pPr>
        <w:r w:rsidRPr="009E7232">
          <w:rPr>
            <w:rStyle w:val="FooterChar"/>
          </w:rPr>
          <w:t>[Date]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5E329" w14:textId="77777777" w:rsidR="00990F47" w:rsidRDefault="00990F47" w:rsidP="009E7232">
    <w:pPr>
      <w:pStyle w:val="Footer"/>
    </w:pPr>
  </w:p>
  <w:p w14:paraId="64D869F8" w14:textId="77777777" w:rsidR="00013C1E" w:rsidRDefault="00013C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5D72" w14:textId="77777777" w:rsidR="00096880" w:rsidRDefault="00096880" w:rsidP="00A61AFA">
      <w:r>
        <w:separator/>
      </w:r>
    </w:p>
  </w:footnote>
  <w:footnote w:type="continuationSeparator" w:id="0">
    <w:p w14:paraId="67A43EE0" w14:textId="77777777" w:rsidR="00096880" w:rsidRDefault="00096880" w:rsidP="00A61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9C80" w14:textId="77777777" w:rsidR="00990F47" w:rsidRDefault="00990F47" w:rsidP="009E7232">
    <w:pPr>
      <w:pStyle w:val="Header"/>
    </w:pPr>
  </w:p>
  <w:p w14:paraId="3A1E9CAA" w14:textId="77777777" w:rsidR="00013C1E" w:rsidRDefault="00013C1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AABC" w14:textId="77777777" w:rsidR="009E7232" w:rsidRDefault="009E7232" w:rsidP="009E723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3" behindDoc="0" locked="0" layoutInCell="1" allowOverlap="1" wp14:anchorId="05F207AC" wp14:editId="111F3FDC">
              <wp:simplePos x="0" y="0"/>
              <wp:positionH relativeFrom="column">
                <wp:posOffset>6388100</wp:posOffset>
              </wp:positionH>
              <wp:positionV relativeFrom="paragraph">
                <wp:posOffset>-21590</wp:posOffset>
              </wp:positionV>
              <wp:extent cx="409575" cy="108975"/>
              <wp:effectExtent l="0" t="0" r="0" b="5715"/>
              <wp:wrapNone/>
              <wp:docPr id="734683161" name="Freefor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09575" cy="108975"/>
                      </a:xfrm>
                      <a:custGeom>
                        <a:avLst/>
                        <a:gdLst>
                          <a:gd name="csX0" fmla="*/ 5508335 w 9180722"/>
                          <a:gd name="csY0" fmla="*/ 0 h 2450370"/>
                          <a:gd name="csX1" fmla="*/ 6634283 w 9180722"/>
                          <a:gd name="csY1" fmla="*/ 0 h 2450370"/>
                          <a:gd name="csX2" fmla="*/ 6725356 w 9180722"/>
                          <a:gd name="csY2" fmla="*/ 61994 h 2450370"/>
                          <a:gd name="csX3" fmla="*/ 7344528 w 9180722"/>
                          <a:gd name="csY3" fmla="*/ 1635132 h 2450370"/>
                          <a:gd name="csX4" fmla="*/ 7963701 w 9180722"/>
                          <a:gd name="csY4" fmla="*/ 61994 h 2450370"/>
                          <a:gd name="csX5" fmla="*/ 8054774 w 9180722"/>
                          <a:gd name="csY5" fmla="*/ 0 h 2450370"/>
                          <a:gd name="csX6" fmla="*/ 9180722 w 9180722"/>
                          <a:gd name="csY6" fmla="*/ 0 h 2450370"/>
                          <a:gd name="csX7" fmla="*/ 9180722 w 9180722"/>
                          <a:gd name="csY7" fmla="*/ 2450370 h 2450370"/>
                          <a:gd name="csX8" fmla="*/ 8568649 w 9180722"/>
                          <a:gd name="csY8" fmla="*/ 2450370 h 2450370"/>
                          <a:gd name="csX9" fmla="*/ 8568649 w 9180722"/>
                          <a:gd name="csY9" fmla="*/ 712568 h 2450370"/>
                          <a:gd name="csX10" fmla="*/ 8379649 w 9180722"/>
                          <a:gd name="csY10" fmla="*/ 676547 h 2450370"/>
                          <a:gd name="csX11" fmla="*/ 7705882 w 9180722"/>
                          <a:gd name="csY11" fmla="*/ 2388131 h 2450370"/>
                          <a:gd name="csX12" fmla="*/ 7614809 w 9180722"/>
                          <a:gd name="csY12" fmla="*/ 2450125 h 2450370"/>
                          <a:gd name="csX13" fmla="*/ 7074248 w 9180722"/>
                          <a:gd name="csY13" fmla="*/ 2450125 h 2450370"/>
                          <a:gd name="csX14" fmla="*/ 6983175 w 9180722"/>
                          <a:gd name="csY14" fmla="*/ 2388131 h 2450370"/>
                          <a:gd name="csX15" fmla="*/ 6309408 w 9180722"/>
                          <a:gd name="csY15" fmla="*/ 676547 h 2450370"/>
                          <a:gd name="csX16" fmla="*/ 6120407 w 9180722"/>
                          <a:gd name="csY16" fmla="*/ 712568 h 2450370"/>
                          <a:gd name="csX17" fmla="*/ 6120407 w 9180722"/>
                          <a:gd name="csY17" fmla="*/ 2450370 h 2450370"/>
                          <a:gd name="csX18" fmla="*/ 5508335 w 9180722"/>
                          <a:gd name="csY18" fmla="*/ 2450370 h 2450370"/>
                          <a:gd name="csX19" fmla="*/ 1958363 w 9180722"/>
                          <a:gd name="csY19" fmla="*/ 0 h 2450370"/>
                          <a:gd name="csX20" fmla="*/ 5018672 w 9180722"/>
                          <a:gd name="csY20" fmla="*/ 0 h 2450370"/>
                          <a:gd name="csX21" fmla="*/ 5018672 w 9180722"/>
                          <a:gd name="csY21" fmla="*/ 612593 h 2450370"/>
                          <a:gd name="csX22" fmla="*/ 3941443 w 9180722"/>
                          <a:gd name="csY22" fmla="*/ 612593 h 2450370"/>
                          <a:gd name="csX23" fmla="*/ 3794552 w 9180722"/>
                          <a:gd name="csY23" fmla="*/ 759615 h 2450370"/>
                          <a:gd name="csX24" fmla="*/ 3794552 w 9180722"/>
                          <a:gd name="csY24" fmla="*/ 2450370 h 2450370"/>
                          <a:gd name="csX25" fmla="*/ 3182479 w 9180722"/>
                          <a:gd name="csY25" fmla="*/ 2450370 h 2450370"/>
                          <a:gd name="csX26" fmla="*/ 3182479 w 9180722"/>
                          <a:gd name="csY26" fmla="*/ 759615 h 2450370"/>
                          <a:gd name="csX27" fmla="*/ 3035587 w 9180722"/>
                          <a:gd name="csY27" fmla="*/ 612593 h 2450370"/>
                          <a:gd name="csX28" fmla="*/ 1958363 w 9180722"/>
                          <a:gd name="csY28" fmla="*/ 612593 h 2450370"/>
                          <a:gd name="csX29" fmla="*/ 0 w 9180722"/>
                          <a:gd name="csY29" fmla="*/ 0 h 2450370"/>
                          <a:gd name="csX30" fmla="*/ 612065 w 9180722"/>
                          <a:gd name="csY30" fmla="*/ 0 h 2450370"/>
                          <a:gd name="csX31" fmla="*/ 612065 w 9180722"/>
                          <a:gd name="csY31" fmla="*/ 1740008 h 2450370"/>
                          <a:gd name="csX32" fmla="*/ 611818 w 9180722"/>
                          <a:gd name="csY32" fmla="*/ 1739763 h 2450370"/>
                          <a:gd name="csX33" fmla="*/ 709751 w 9180722"/>
                          <a:gd name="csY33" fmla="*/ 1837778 h 2450370"/>
                          <a:gd name="csX34" fmla="*/ 2448266 w 9180722"/>
                          <a:gd name="csY34" fmla="*/ 1837778 h 2450370"/>
                          <a:gd name="csX35" fmla="*/ 2448266 w 9180722"/>
                          <a:gd name="csY35" fmla="*/ 2450370 h 2450370"/>
                          <a:gd name="csX36" fmla="*/ 612065 w 9180722"/>
                          <a:gd name="csY36" fmla="*/ 2450370 h 2450370"/>
                          <a:gd name="csX37" fmla="*/ 0 w 9180722"/>
                          <a:gd name="csY37" fmla="*/ 1837778 h 2450370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  <a:cxn ang="0">
                            <a:pos x="csX7" y="csY7"/>
                          </a:cxn>
                          <a:cxn ang="0">
                            <a:pos x="csX8" y="csY8"/>
                          </a:cxn>
                          <a:cxn ang="0">
                            <a:pos x="csX9" y="csY9"/>
                          </a:cxn>
                          <a:cxn ang="0">
                            <a:pos x="csX10" y="csY10"/>
                          </a:cxn>
                          <a:cxn ang="0">
                            <a:pos x="csX11" y="csY11"/>
                          </a:cxn>
                          <a:cxn ang="0">
                            <a:pos x="csX12" y="csY12"/>
                          </a:cxn>
                          <a:cxn ang="0">
                            <a:pos x="csX13" y="csY13"/>
                          </a:cxn>
                          <a:cxn ang="0">
                            <a:pos x="csX14" y="csY14"/>
                          </a:cxn>
                          <a:cxn ang="0">
                            <a:pos x="csX15" y="csY15"/>
                          </a:cxn>
                          <a:cxn ang="0">
                            <a:pos x="csX16" y="csY16"/>
                          </a:cxn>
                          <a:cxn ang="0">
                            <a:pos x="csX17" y="csY17"/>
                          </a:cxn>
                          <a:cxn ang="0">
                            <a:pos x="csX18" y="csY18"/>
                          </a:cxn>
                          <a:cxn ang="0">
                            <a:pos x="csX19" y="csY19"/>
                          </a:cxn>
                          <a:cxn ang="0">
                            <a:pos x="csX20" y="csY20"/>
                          </a:cxn>
                          <a:cxn ang="0">
                            <a:pos x="csX21" y="csY21"/>
                          </a:cxn>
                          <a:cxn ang="0">
                            <a:pos x="csX22" y="csY22"/>
                          </a:cxn>
                          <a:cxn ang="0">
                            <a:pos x="csX23" y="csY23"/>
                          </a:cxn>
                          <a:cxn ang="0">
                            <a:pos x="csX24" y="csY24"/>
                          </a:cxn>
                          <a:cxn ang="0">
                            <a:pos x="csX25" y="csY25"/>
                          </a:cxn>
                          <a:cxn ang="0">
                            <a:pos x="csX26" y="csY26"/>
                          </a:cxn>
                          <a:cxn ang="0">
                            <a:pos x="csX27" y="csY27"/>
                          </a:cxn>
                          <a:cxn ang="0">
                            <a:pos x="csX28" y="csY28"/>
                          </a:cxn>
                          <a:cxn ang="0">
                            <a:pos x="csX29" y="csY29"/>
                          </a:cxn>
                          <a:cxn ang="0">
                            <a:pos x="csX30" y="csY30"/>
                          </a:cxn>
                          <a:cxn ang="0">
                            <a:pos x="csX31" y="csY31"/>
                          </a:cxn>
                          <a:cxn ang="0">
                            <a:pos x="csX32" y="csY32"/>
                          </a:cxn>
                          <a:cxn ang="0">
                            <a:pos x="csX33" y="csY33"/>
                          </a:cxn>
                          <a:cxn ang="0">
                            <a:pos x="csX34" y="csY34"/>
                          </a:cxn>
                          <a:cxn ang="0">
                            <a:pos x="csX35" y="csY35"/>
                          </a:cxn>
                          <a:cxn ang="0">
                            <a:pos x="csX36" y="csY36"/>
                          </a:cxn>
                          <a:cxn ang="0">
                            <a:pos x="csX37" y="csY37"/>
                          </a:cxn>
                        </a:cxnLst>
                        <a:rect l="l" t="t" r="r" b="b"/>
                        <a:pathLst>
                          <a:path w="9180722" h="2450370">
                            <a:moveTo>
                              <a:pt x="5508335" y="0"/>
                            </a:moveTo>
                            <a:lnTo>
                              <a:pt x="6634283" y="0"/>
                            </a:lnTo>
                            <a:cubicBezTo>
                              <a:pt x="6674434" y="0"/>
                              <a:pt x="6710667" y="24504"/>
                              <a:pt x="6725356" y="61994"/>
                            </a:cubicBezTo>
                            <a:lnTo>
                              <a:pt x="7344528" y="1635132"/>
                            </a:lnTo>
                            <a:lnTo>
                              <a:pt x="7963701" y="61994"/>
                            </a:lnTo>
                            <a:cubicBezTo>
                              <a:pt x="7978390" y="24749"/>
                              <a:pt x="8014623" y="0"/>
                              <a:pt x="8054774" y="0"/>
                            </a:cubicBezTo>
                            <a:lnTo>
                              <a:pt x="9180722" y="0"/>
                            </a:lnTo>
                            <a:lnTo>
                              <a:pt x="9180722" y="2450370"/>
                            </a:lnTo>
                            <a:lnTo>
                              <a:pt x="8568649" y="2450370"/>
                            </a:lnTo>
                            <a:lnTo>
                              <a:pt x="8568649" y="712568"/>
                            </a:lnTo>
                            <a:cubicBezTo>
                              <a:pt x="8568649" y="604261"/>
                              <a:pt x="8419309" y="575837"/>
                              <a:pt x="8379649" y="676547"/>
                            </a:cubicBezTo>
                            <a:lnTo>
                              <a:pt x="7705882" y="2388131"/>
                            </a:lnTo>
                            <a:cubicBezTo>
                              <a:pt x="7691192" y="2425376"/>
                              <a:pt x="7654959" y="2450125"/>
                              <a:pt x="7614809" y="2450125"/>
                            </a:cubicBezTo>
                            <a:lnTo>
                              <a:pt x="7074248" y="2450125"/>
                            </a:lnTo>
                            <a:cubicBezTo>
                              <a:pt x="7034097" y="2450125"/>
                              <a:pt x="6997865" y="2425621"/>
                              <a:pt x="6983175" y="2388131"/>
                            </a:cubicBezTo>
                            <a:lnTo>
                              <a:pt x="6309408" y="676547"/>
                            </a:lnTo>
                            <a:cubicBezTo>
                              <a:pt x="6269747" y="576082"/>
                              <a:pt x="6120407" y="604261"/>
                              <a:pt x="6120407" y="712568"/>
                            </a:cubicBezTo>
                            <a:lnTo>
                              <a:pt x="6120407" y="2450370"/>
                            </a:lnTo>
                            <a:lnTo>
                              <a:pt x="5508335" y="2450370"/>
                            </a:lnTo>
                            <a:close/>
                            <a:moveTo>
                              <a:pt x="1958363" y="0"/>
                            </a:moveTo>
                            <a:lnTo>
                              <a:pt x="5018672" y="0"/>
                            </a:lnTo>
                            <a:lnTo>
                              <a:pt x="5018672" y="612593"/>
                            </a:lnTo>
                            <a:lnTo>
                              <a:pt x="3941443" y="612593"/>
                            </a:lnTo>
                            <a:cubicBezTo>
                              <a:pt x="3860408" y="612593"/>
                              <a:pt x="3794552" y="678507"/>
                              <a:pt x="3794552" y="759615"/>
                            </a:cubicBezTo>
                            <a:lnTo>
                              <a:pt x="3794552" y="2450370"/>
                            </a:lnTo>
                            <a:lnTo>
                              <a:pt x="3182479" y="2450370"/>
                            </a:lnTo>
                            <a:lnTo>
                              <a:pt x="3182479" y="759615"/>
                            </a:lnTo>
                            <a:cubicBezTo>
                              <a:pt x="3182479" y="678507"/>
                              <a:pt x="3116623" y="612593"/>
                              <a:pt x="3035587" y="612593"/>
                            </a:cubicBezTo>
                            <a:lnTo>
                              <a:pt x="1958363" y="612593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612065" y="0"/>
                            </a:lnTo>
                            <a:lnTo>
                              <a:pt x="612065" y="1740008"/>
                            </a:lnTo>
                            <a:lnTo>
                              <a:pt x="611818" y="1739763"/>
                            </a:lnTo>
                            <a:cubicBezTo>
                              <a:pt x="611818" y="1793916"/>
                              <a:pt x="655643" y="1837778"/>
                              <a:pt x="709751" y="1837778"/>
                            </a:cubicBezTo>
                            <a:lnTo>
                              <a:pt x="2448266" y="1837778"/>
                            </a:lnTo>
                            <a:lnTo>
                              <a:pt x="2448266" y="2450370"/>
                            </a:lnTo>
                            <a:lnTo>
                              <a:pt x="612065" y="2450370"/>
                            </a:lnTo>
                            <a:cubicBezTo>
                              <a:pt x="273960" y="2450370"/>
                              <a:pt x="0" y="2176174"/>
                              <a:pt x="0" y="1837778"/>
                            </a:cubicBez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 w="24460" cap="flat">
                        <a:noFill/>
                        <a:prstDash val="solid"/>
                        <a:miter/>
                      </a:ln>
                    </wps:spPr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16A5D7" id="Freeform 11" o:spid="_x0000_s1026" style="position:absolute;margin-left:503pt;margin-top:-1.7pt;width:32.25pt;height:8.6pt;z-index:251663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180722,245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" path="m5508335,l6634283,v40151,,76384,24504,91073,61994l7344528,1635132,7963701,61994c7978390,24749,8014623,,8054774,l9180722,r,2450370l8568649,2450370r,-1737802c8568649,604261,8419309,575837,8379649,676547l7705882,2388131v-14690,37245,-50923,61994,-91073,61994l7074248,2450125v-40151,,-76383,-24504,-91073,-61994l6309408,676547v-39661,-100465,-189001,-72286,-189001,36021l6120407,2450370r-612072,l5508335,xm1958363,l5018672,r,612593l3941443,612593v-81035,,-146891,65914,-146891,147022l3794552,2450370r-612073,l3182479,759615v,-81108,-65856,-147022,-146892,-147022l1958363,612593,1958363,xm,l612065,r,1740008l611818,1739763v,54153,43825,98015,97933,98015l2448266,1837778r,612592l612065,2450370c273960,2450370,,2176174,,1837778l,xe" fillcolor="#ff5e4f [3204]" stroked="f" strokeweight=".67944mm">
              <v:stroke joinstyle="miter"/>
              <v:path arrowok="t" o:connecttype="custom" o:connectlocs="245741,0;295972,0;300035,2757;327658,72719;355281,2757;359344,0;409575,0;409575,108975;382269,108975;382269,31690;373837,30088;343779,106207;339716,108964;315600,108964;311537,106207;281478,30088;273047,31690;273047,108975;245741,108975;87367,0;223896,0;223896,27244;175838,27244;169284,33782;169284,108975;141978,108975;141978,33782;135425,27244;87367,27244;0,0;27306,0;27306,77383;27295,77372;31664,81731;109223,81731;109223,108975;27306,108975;0,81731" o:connectangles="0,0,0,0,0,0,0,0,0,0,0,0,0,0,0,0,0,0,0,0,0,0,0,0,0,0,0,0,0,0,0,0,0,0,0,0,0,0"/>
              <o:lock v:ext="edit" aspectratio="t"/>
            </v:shape>
          </w:pict>
        </mc:Fallback>
      </mc:AlternateContent>
    </w:r>
    <w:r>
      <w:t xml:space="preserve">HEADER TEXT </w:t>
    </w:r>
    <w:r w:rsidRPr="009E7232">
      <w:t>GOES</w:t>
    </w:r>
    <w:r>
      <w:t xml:space="preserve"> HERE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F994" w14:textId="77777777" w:rsidR="00E61DF2" w:rsidRDefault="002A7E49" w:rsidP="009E7232">
    <w:pPr>
      <w:pStyle w:val="Header"/>
    </w:pPr>
    <w:r w:rsidRPr="002A7E49">
      <w:rPr>
        <w:noProof/>
      </w:rPr>
      <w:drawing>
        <wp:anchor distT="0" distB="0" distL="114300" distR="114300" simplePos="0" relativeHeight="251658241" behindDoc="1" locked="0" layoutInCell="1" allowOverlap="1" wp14:anchorId="47E187C6" wp14:editId="3C033E43">
          <wp:simplePos x="0" y="0"/>
          <wp:positionH relativeFrom="column">
            <wp:posOffset>-456625</wp:posOffset>
          </wp:positionH>
          <wp:positionV relativeFrom="page">
            <wp:posOffset>4877435</wp:posOffset>
          </wp:positionV>
          <wp:extent cx="7678837" cy="5817093"/>
          <wp:effectExtent l="0" t="0" r="5080" b="0"/>
          <wp:wrapNone/>
          <wp:docPr id="857883595" name="Picture 1" descr="A red and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31492" name="Picture 1" descr="A red and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703" cy="5834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5AE2"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6A0C0254" wp14:editId="5E57BF19">
              <wp:simplePos x="0" y="0"/>
              <wp:positionH relativeFrom="column">
                <wp:posOffset>-42557</wp:posOffset>
              </wp:positionH>
              <wp:positionV relativeFrom="paragraph">
                <wp:posOffset>-36147</wp:posOffset>
              </wp:positionV>
              <wp:extent cx="6832206" cy="290938"/>
              <wp:effectExtent l="0" t="0" r="635" b="1270"/>
              <wp:wrapNone/>
              <wp:docPr id="1180413814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2206" cy="290938"/>
                        <a:chOff x="353683" y="414068"/>
                        <a:chExt cx="6832206" cy="290938"/>
                      </a:xfrm>
                    </wpg:grpSpPr>
                    <wps:wsp>
                      <wps:cNvPr id="149801397" name="Freeform 11"/>
                      <wps:cNvSpPr>
                        <a:spLocks noChangeAspect="1"/>
                      </wps:cNvSpPr>
                      <wps:spPr>
                        <a:xfrm>
                          <a:off x="6098876" y="414068"/>
                          <a:ext cx="1087013" cy="289734"/>
                        </a:xfrm>
                        <a:custGeom>
                          <a:avLst/>
                          <a:gdLst>
                            <a:gd name="csX0" fmla="*/ 5508335 w 9180722"/>
                            <a:gd name="csY0" fmla="*/ 0 h 2450370"/>
                            <a:gd name="csX1" fmla="*/ 6634283 w 9180722"/>
                            <a:gd name="csY1" fmla="*/ 0 h 2450370"/>
                            <a:gd name="csX2" fmla="*/ 6725356 w 9180722"/>
                            <a:gd name="csY2" fmla="*/ 61994 h 2450370"/>
                            <a:gd name="csX3" fmla="*/ 7344528 w 9180722"/>
                            <a:gd name="csY3" fmla="*/ 1635132 h 2450370"/>
                            <a:gd name="csX4" fmla="*/ 7963701 w 9180722"/>
                            <a:gd name="csY4" fmla="*/ 61994 h 2450370"/>
                            <a:gd name="csX5" fmla="*/ 8054774 w 9180722"/>
                            <a:gd name="csY5" fmla="*/ 0 h 2450370"/>
                            <a:gd name="csX6" fmla="*/ 9180722 w 9180722"/>
                            <a:gd name="csY6" fmla="*/ 0 h 2450370"/>
                            <a:gd name="csX7" fmla="*/ 9180722 w 9180722"/>
                            <a:gd name="csY7" fmla="*/ 2450370 h 2450370"/>
                            <a:gd name="csX8" fmla="*/ 8568649 w 9180722"/>
                            <a:gd name="csY8" fmla="*/ 2450370 h 2450370"/>
                            <a:gd name="csX9" fmla="*/ 8568649 w 9180722"/>
                            <a:gd name="csY9" fmla="*/ 712568 h 2450370"/>
                            <a:gd name="csX10" fmla="*/ 8379649 w 9180722"/>
                            <a:gd name="csY10" fmla="*/ 676547 h 2450370"/>
                            <a:gd name="csX11" fmla="*/ 7705882 w 9180722"/>
                            <a:gd name="csY11" fmla="*/ 2388131 h 2450370"/>
                            <a:gd name="csX12" fmla="*/ 7614809 w 9180722"/>
                            <a:gd name="csY12" fmla="*/ 2450125 h 2450370"/>
                            <a:gd name="csX13" fmla="*/ 7074248 w 9180722"/>
                            <a:gd name="csY13" fmla="*/ 2450125 h 2450370"/>
                            <a:gd name="csX14" fmla="*/ 6983175 w 9180722"/>
                            <a:gd name="csY14" fmla="*/ 2388131 h 2450370"/>
                            <a:gd name="csX15" fmla="*/ 6309408 w 9180722"/>
                            <a:gd name="csY15" fmla="*/ 676547 h 2450370"/>
                            <a:gd name="csX16" fmla="*/ 6120407 w 9180722"/>
                            <a:gd name="csY16" fmla="*/ 712568 h 2450370"/>
                            <a:gd name="csX17" fmla="*/ 6120407 w 9180722"/>
                            <a:gd name="csY17" fmla="*/ 2450370 h 2450370"/>
                            <a:gd name="csX18" fmla="*/ 5508335 w 9180722"/>
                            <a:gd name="csY18" fmla="*/ 2450370 h 2450370"/>
                            <a:gd name="csX19" fmla="*/ 1958363 w 9180722"/>
                            <a:gd name="csY19" fmla="*/ 0 h 2450370"/>
                            <a:gd name="csX20" fmla="*/ 5018672 w 9180722"/>
                            <a:gd name="csY20" fmla="*/ 0 h 2450370"/>
                            <a:gd name="csX21" fmla="*/ 5018672 w 9180722"/>
                            <a:gd name="csY21" fmla="*/ 612593 h 2450370"/>
                            <a:gd name="csX22" fmla="*/ 3941443 w 9180722"/>
                            <a:gd name="csY22" fmla="*/ 612593 h 2450370"/>
                            <a:gd name="csX23" fmla="*/ 3794552 w 9180722"/>
                            <a:gd name="csY23" fmla="*/ 759615 h 2450370"/>
                            <a:gd name="csX24" fmla="*/ 3794552 w 9180722"/>
                            <a:gd name="csY24" fmla="*/ 2450370 h 2450370"/>
                            <a:gd name="csX25" fmla="*/ 3182479 w 9180722"/>
                            <a:gd name="csY25" fmla="*/ 2450370 h 2450370"/>
                            <a:gd name="csX26" fmla="*/ 3182479 w 9180722"/>
                            <a:gd name="csY26" fmla="*/ 759615 h 2450370"/>
                            <a:gd name="csX27" fmla="*/ 3035587 w 9180722"/>
                            <a:gd name="csY27" fmla="*/ 612593 h 2450370"/>
                            <a:gd name="csX28" fmla="*/ 1958363 w 9180722"/>
                            <a:gd name="csY28" fmla="*/ 612593 h 2450370"/>
                            <a:gd name="csX29" fmla="*/ 0 w 9180722"/>
                            <a:gd name="csY29" fmla="*/ 0 h 2450370"/>
                            <a:gd name="csX30" fmla="*/ 612065 w 9180722"/>
                            <a:gd name="csY30" fmla="*/ 0 h 2450370"/>
                            <a:gd name="csX31" fmla="*/ 612065 w 9180722"/>
                            <a:gd name="csY31" fmla="*/ 1740008 h 2450370"/>
                            <a:gd name="csX32" fmla="*/ 611818 w 9180722"/>
                            <a:gd name="csY32" fmla="*/ 1739763 h 2450370"/>
                            <a:gd name="csX33" fmla="*/ 709751 w 9180722"/>
                            <a:gd name="csY33" fmla="*/ 1837778 h 2450370"/>
                            <a:gd name="csX34" fmla="*/ 2448266 w 9180722"/>
                            <a:gd name="csY34" fmla="*/ 1837778 h 2450370"/>
                            <a:gd name="csX35" fmla="*/ 2448266 w 9180722"/>
                            <a:gd name="csY35" fmla="*/ 2450370 h 2450370"/>
                            <a:gd name="csX36" fmla="*/ 612065 w 9180722"/>
                            <a:gd name="csY36" fmla="*/ 2450370 h 2450370"/>
                            <a:gd name="csX37" fmla="*/ 0 w 9180722"/>
                            <a:gd name="csY37" fmla="*/ 1837778 h 24503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9180722" h="2450370">
                              <a:moveTo>
                                <a:pt x="5508335" y="0"/>
                              </a:moveTo>
                              <a:lnTo>
                                <a:pt x="6634283" y="0"/>
                              </a:lnTo>
                              <a:cubicBezTo>
                                <a:pt x="6674434" y="0"/>
                                <a:pt x="6710667" y="24504"/>
                                <a:pt x="6725356" y="61994"/>
                              </a:cubicBezTo>
                              <a:lnTo>
                                <a:pt x="7344528" y="1635132"/>
                              </a:lnTo>
                              <a:lnTo>
                                <a:pt x="7963701" y="61994"/>
                              </a:lnTo>
                              <a:cubicBezTo>
                                <a:pt x="7978390" y="24749"/>
                                <a:pt x="8014623" y="0"/>
                                <a:pt x="8054774" y="0"/>
                              </a:cubicBezTo>
                              <a:lnTo>
                                <a:pt x="9180722" y="0"/>
                              </a:lnTo>
                              <a:lnTo>
                                <a:pt x="9180722" y="2450370"/>
                              </a:lnTo>
                              <a:lnTo>
                                <a:pt x="8568649" y="2450370"/>
                              </a:lnTo>
                              <a:lnTo>
                                <a:pt x="8568649" y="712568"/>
                              </a:lnTo>
                              <a:cubicBezTo>
                                <a:pt x="8568649" y="604261"/>
                                <a:pt x="8419309" y="575837"/>
                                <a:pt x="8379649" y="676547"/>
                              </a:cubicBezTo>
                              <a:lnTo>
                                <a:pt x="7705882" y="2388131"/>
                              </a:lnTo>
                              <a:cubicBezTo>
                                <a:pt x="7691192" y="2425376"/>
                                <a:pt x="7654959" y="2450125"/>
                                <a:pt x="7614809" y="2450125"/>
                              </a:cubicBezTo>
                              <a:lnTo>
                                <a:pt x="7074248" y="2450125"/>
                              </a:lnTo>
                              <a:cubicBezTo>
                                <a:pt x="7034097" y="2450125"/>
                                <a:pt x="6997865" y="2425621"/>
                                <a:pt x="6983175" y="2388131"/>
                              </a:cubicBezTo>
                              <a:lnTo>
                                <a:pt x="6309408" y="676547"/>
                              </a:lnTo>
                              <a:cubicBezTo>
                                <a:pt x="6269747" y="576082"/>
                                <a:pt x="6120407" y="604261"/>
                                <a:pt x="6120407" y="712568"/>
                              </a:cubicBezTo>
                              <a:lnTo>
                                <a:pt x="6120407" y="2450370"/>
                              </a:lnTo>
                              <a:lnTo>
                                <a:pt x="5508335" y="2450370"/>
                              </a:lnTo>
                              <a:close/>
                              <a:moveTo>
                                <a:pt x="1958363" y="0"/>
                              </a:moveTo>
                              <a:lnTo>
                                <a:pt x="5018672" y="0"/>
                              </a:lnTo>
                              <a:lnTo>
                                <a:pt x="5018672" y="612593"/>
                              </a:lnTo>
                              <a:lnTo>
                                <a:pt x="3941443" y="612593"/>
                              </a:lnTo>
                              <a:cubicBezTo>
                                <a:pt x="3860408" y="612593"/>
                                <a:pt x="3794552" y="678507"/>
                                <a:pt x="3794552" y="759615"/>
                              </a:cubicBezTo>
                              <a:lnTo>
                                <a:pt x="3794552" y="2450370"/>
                              </a:lnTo>
                              <a:lnTo>
                                <a:pt x="3182479" y="2450370"/>
                              </a:lnTo>
                              <a:lnTo>
                                <a:pt x="3182479" y="759615"/>
                              </a:lnTo>
                              <a:cubicBezTo>
                                <a:pt x="3182479" y="678507"/>
                                <a:pt x="3116623" y="612593"/>
                                <a:pt x="3035587" y="612593"/>
                              </a:cubicBezTo>
                              <a:lnTo>
                                <a:pt x="1958363" y="61259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12065" y="0"/>
                              </a:lnTo>
                              <a:lnTo>
                                <a:pt x="612065" y="1740008"/>
                              </a:lnTo>
                              <a:lnTo>
                                <a:pt x="611818" y="1739763"/>
                              </a:lnTo>
                              <a:cubicBezTo>
                                <a:pt x="611818" y="1793916"/>
                                <a:pt x="655643" y="1837778"/>
                                <a:pt x="709751" y="1837778"/>
                              </a:cubicBezTo>
                              <a:lnTo>
                                <a:pt x="2448266" y="1837778"/>
                              </a:lnTo>
                              <a:lnTo>
                                <a:pt x="2448266" y="2450370"/>
                              </a:lnTo>
                              <a:lnTo>
                                <a:pt x="612065" y="2450370"/>
                              </a:lnTo>
                              <a:cubicBezTo>
                                <a:pt x="273960" y="2450370"/>
                                <a:pt x="0" y="2176174"/>
                                <a:pt x="0" y="183777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24460" cap="flat">
                          <a:noFill/>
                          <a:prstDash val="solid"/>
                          <a:miter/>
                        </a:ln>
                      </wps:spPr>
                      <wps:bodyPr wrap="square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95076119" name="Picture 13" descr="A black background with white text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hqprint">
                          <a:biLevel thresh="7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-40000"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53683" y="431321"/>
                          <a:ext cx="1445895" cy="273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0B9E05" id="Group 3" o:spid="_x0000_s1026" style="position:absolute;margin-left:-3.35pt;margin-top:-2.85pt;width:537.95pt;height:22.9pt;z-index:251658243;mso-width-relative:margin;mso-height-relative:margin" coordorigin="3536,4140" coordsize="68322,290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">
              <v:shape id="Freeform 11" o:spid="_x0000_s1027" style="position:absolute;left:60988;top:4140;width:10870;height:2898;visibility:visible;mso-wrap-style:square;v-text-anchor:top" coordsize="9180722,245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" path="m5508335,l6634283,v40151,,76384,24504,91073,61994l7344528,1635132,7963701,61994c7978390,24749,8014623,,8054774,l9180722,r,2450370l8568649,2450370r,-1737802c8568649,604261,8419309,575837,8379649,676547l7705882,2388131v-14690,37245,-50923,61994,-91073,61994l7074248,2450125v-40151,,-76383,-24504,-91073,-61994l6309408,676547v-39661,-100465,-189001,-72286,-189001,36021l6120407,2450370r-612072,l5508335,xm1958363,l5018672,r,612593l3941443,612593v-81035,,-146891,65914,-146891,147022l3794552,2450370r-612073,l3182479,759615v,-81108,-65856,-147022,-146892,-147022l1958363,612593,1958363,xm,l612065,r,1740008l611818,1739763v,54153,43825,98015,97933,98015l2448266,1837778r,612592l612065,2450370c273960,2450370,,2176174,,1837778l,xe" fillcolor="#ff5e4f [3204]" stroked="f" strokeweight=".67944mm">
                <v:stroke joinstyle="miter"/>
                <v:path arrowok="t" o:connecttype="custom" o:connectlocs="652196,0;785510,0;796294,7330;869605,193340;942916,7330;953699,0;1087013,0;1087013,289734;1014543,289734;1014543,84255;992165,79996;912389,282375;901606,289705;837603,289705;826820,282375;747045,79996;724667,84255;724667,289734;652196,289734;231873,0;594219,0;594219,72434;466674,72434;449281,89818;449281,289734;376811,289734;376811,89818;359419,72434;231873,72434;0,0;72470,0;72470,205740;72440,205711;84036,217301;289879,217301;289879,289734;72470,289734;0,217301" o:connectangles="0,0,0,0,0,0,0,0,0,0,0,0,0,0,0,0,0,0,0,0,0,0,0,0,0,0,0,0,0,0,0,0,0,0,0,0,0,0"/>
                <o:lock v:ext="edit" aspectratio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8" type="#_x0000_t75" alt="A black background with white text&#10;&#10;AI-generated content may be incorrect." style="position:absolute;left:3536;top:4313;width:14459;height:2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">
                <v:imagedata r:id="rId4" o:title="A black background with white text&#10;&#10;AI-generated content may be incorrect" grayscale="t" bilevel="t"/>
              </v:shape>
            </v:group>
          </w:pict>
        </mc:Fallback>
      </mc:AlternateContent>
    </w:r>
    <w:r w:rsidR="00AA5AE2" w:rsidRPr="00AA5AE2"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D8A6" w14:textId="77777777" w:rsidR="00990F47" w:rsidRDefault="003F7A4C" w:rsidP="009E7232">
    <w:pPr>
      <w:pStyle w:val="Header"/>
    </w:pPr>
    <w:r w:rsidRPr="003F7A4C">
      <w:rPr>
        <w:noProof/>
      </w:rPr>
      <w:drawing>
        <wp:anchor distT="0" distB="0" distL="114300" distR="114300" simplePos="0" relativeHeight="251658242" behindDoc="1" locked="0" layoutInCell="1" allowOverlap="1" wp14:anchorId="25AB2260" wp14:editId="24D6ACB9">
          <wp:simplePos x="0" y="0"/>
          <wp:positionH relativeFrom="column">
            <wp:posOffset>-396240</wp:posOffset>
          </wp:positionH>
          <wp:positionV relativeFrom="paragraph">
            <wp:posOffset>1453545</wp:posOffset>
          </wp:positionV>
          <wp:extent cx="7597140" cy="8791030"/>
          <wp:effectExtent l="0" t="0" r="0" b="0"/>
          <wp:wrapNone/>
          <wp:docPr id="627807394" name="Picture 1" descr="A red smoke in the ai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7807394" name="Picture 1" descr="A red smoke in the ai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8548" cy="88042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0F47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AFFCEFE" wp14:editId="5FFC0684">
              <wp:simplePos x="0" y="0"/>
              <wp:positionH relativeFrom="column">
                <wp:posOffset>-42557</wp:posOffset>
              </wp:positionH>
              <wp:positionV relativeFrom="paragraph">
                <wp:posOffset>-36147</wp:posOffset>
              </wp:positionV>
              <wp:extent cx="6832206" cy="290938"/>
              <wp:effectExtent l="0" t="0" r="635" b="1270"/>
              <wp:wrapNone/>
              <wp:docPr id="1424889374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2206" cy="290938"/>
                        <a:chOff x="353683" y="414068"/>
                        <a:chExt cx="6832206" cy="290938"/>
                      </a:xfrm>
                    </wpg:grpSpPr>
                    <wps:wsp>
                      <wps:cNvPr id="1722149792" name="Freeform 11"/>
                      <wps:cNvSpPr>
                        <a:spLocks noChangeAspect="1"/>
                      </wps:cNvSpPr>
                      <wps:spPr>
                        <a:xfrm>
                          <a:off x="6098876" y="414068"/>
                          <a:ext cx="1087013" cy="289734"/>
                        </a:xfrm>
                        <a:custGeom>
                          <a:avLst/>
                          <a:gdLst>
                            <a:gd name="csX0" fmla="*/ 5508335 w 9180722"/>
                            <a:gd name="csY0" fmla="*/ 0 h 2450370"/>
                            <a:gd name="csX1" fmla="*/ 6634283 w 9180722"/>
                            <a:gd name="csY1" fmla="*/ 0 h 2450370"/>
                            <a:gd name="csX2" fmla="*/ 6725356 w 9180722"/>
                            <a:gd name="csY2" fmla="*/ 61994 h 2450370"/>
                            <a:gd name="csX3" fmla="*/ 7344528 w 9180722"/>
                            <a:gd name="csY3" fmla="*/ 1635132 h 2450370"/>
                            <a:gd name="csX4" fmla="*/ 7963701 w 9180722"/>
                            <a:gd name="csY4" fmla="*/ 61994 h 2450370"/>
                            <a:gd name="csX5" fmla="*/ 8054774 w 9180722"/>
                            <a:gd name="csY5" fmla="*/ 0 h 2450370"/>
                            <a:gd name="csX6" fmla="*/ 9180722 w 9180722"/>
                            <a:gd name="csY6" fmla="*/ 0 h 2450370"/>
                            <a:gd name="csX7" fmla="*/ 9180722 w 9180722"/>
                            <a:gd name="csY7" fmla="*/ 2450370 h 2450370"/>
                            <a:gd name="csX8" fmla="*/ 8568649 w 9180722"/>
                            <a:gd name="csY8" fmla="*/ 2450370 h 2450370"/>
                            <a:gd name="csX9" fmla="*/ 8568649 w 9180722"/>
                            <a:gd name="csY9" fmla="*/ 712568 h 2450370"/>
                            <a:gd name="csX10" fmla="*/ 8379649 w 9180722"/>
                            <a:gd name="csY10" fmla="*/ 676547 h 2450370"/>
                            <a:gd name="csX11" fmla="*/ 7705882 w 9180722"/>
                            <a:gd name="csY11" fmla="*/ 2388131 h 2450370"/>
                            <a:gd name="csX12" fmla="*/ 7614809 w 9180722"/>
                            <a:gd name="csY12" fmla="*/ 2450125 h 2450370"/>
                            <a:gd name="csX13" fmla="*/ 7074248 w 9180722"/>
                            <a:gd name="csY13" fmla="*/ 2450125 h 2450370"/>
                            <a:gd name="csX14" fmla="*/ 6983175 w 9180722"/>
                            <a:gd name="csY14" fmla="*/ 2388131 h 2450370"/>
                            <a:gd name="csX15" fmla="*/ 6309408 w 9180722"/>
                            <a:gd name="csY15" fmla="*/ 676547 h 2450370"/>
                            <a:gd name="csX16" fmla="*/ 6120407 w 9180722"/>
                            <a:gd name="csY16" fmla="*/ 712568 h 2450370"/>
                            <a:gd name="csX17" fmla="*/ 6120407 w 9180722"/>
                            <a:gd name="csY17" fmla="*/ 2450370 h 2450370"/>
                            <a:gd name="csX18" fmla="*/ 5508335 w 9180722"/>
                            <a:gd name="csY18" fmla="*/ 2450370 h 2450370"/>
                            <a:gd name="csX19" fmla="*/ 1958363 w 9180722"/>
                            <a:gd name="csY19" fmla="*/ 0 h 2450370"/>
                            <a:gd name="csX20" fmla="*/ 5018672 w 9180722"/>
                            <a:gd name="csY20" fmla="*/ 0 h 2450370"/>
                            <a:gd name="csX21" fmla="*/ 5018672 w 9180722"/>
                            <a:gd name="csY21" fmla="*/ 612593 h 2450370"/>
                            <a:gd name="csX22" fmla="*/ 3941443 w 9180722"/>
                            <a:gd name="csY22" fmla="*/ 612593 h 2450370"/>
                            <a:gd name="csX23" fmla="*/ 3794552 w 9180722"/>
                            <a:gd name="csY23" fmla="*/ 759615 h 2450370"/>
                            <a:gd name="csX24" fmla="*/ 3794552 w 9180722"/>
                            <a:gd name="csY24" fmla="*/ 2450370 h 2450370"/>
                            <a:gd name="csX25" fmla="*/ 3182479 w 9180722"/>
                            <a:gd name="csY25" fmla="*/ 2450370 h 2450370"/>
                            <a:gd name="csX26" fmla="*/ 3182479 w 9180722"/>
                            <a:gd name="csY26" fmla="*/ 759615 h 2450370"/>
                            <a:gd name="csX27" fmla="*/ 3035587 w 9180722"/>
                            <a:gd name="csY27" fmla="*/ 612593 h 2450370"/>
                            <a:gd name="csX28" fmla="*/ 1958363 w 9180722"/>
                            <a:gd name="csY28" fmla="*/ 612593 h 2450370"/>
                            <a:gd name="csX29" fmla="*/ 0 w 9180722"/>
                            <a:gd name="csY29" fmla="*/ 0 h 2450370"/>
                            <a:gd name="csX30" fmla="*/ 612065 w 9180722"/>
                            <a:gd name="csY30" fmla="*/ 0 h 2450370"/>
                            <a:gd name="csX31" fmla="*/ 612065 w 9180722"/>
                            <a:gd name="csY31" fmla="*/ 1740008 h 2450370"/>
                            <a:gd name="csX32" fmla="*/ 611818 w 9180722"/>
                            <a:gd name="csY32" fmla="*/ 1739763 h 2450370"/>
                            <a:gd name="csX33" fmla="*/ 709751 w 9180722"/>
                            <a:gd name="csY33" fmla="*/ 1837778 h 2450370"/>
                            <a:gd name="csX34" fmla="*/ 2448266 w 9180722"/>
                            <a:gd name="csY34" fmla="*/ 1837778 h 2450370"/>
                            <a:gd name="csX35" fmla="*/ 2448266 w 9180722"/>
                            <a:gd name="csY35" fmla="*/ 2450370 h 2450370"/>
                            <a:gd name="csX36" fmla="*/ 612065 w 9180722"/>
                            <a:gd name="csY36" fmla="*/ 2450370 h 2450370"/>
                            <a:gd name="csX37" fmla="*/ 0 w 9180722"/>
                            <a:gd name="csY37" fmla="*/ 1837778 h 24503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9180722" h="2450370">
                              <a:moveTo>
                                <a:pt x="5508335" y="0"/>
                              </a:moveTo>
                              <a:lnTo>
                                <a:pt x="6634283" y="0"/>
                              </a:lnTo>
                              <a:cubicBezTo>
                                <a:pt x="6674434" y="0"/>
                                <a:pt x="6710667" y="24504"/>
                                <a:pt x="6725356" y="61994"/>
                              </a:cubicBezTo>
                              <a:lnTo>
                                <a:pt x="7344528" y="1635132"/>
                              </a:lnTo>
                              <a:lnTo>
                                <a:pt x="7963701" y="61994"/>
                              </a:lnTo>
                              <a:cubicBezTo>
                                <a:pt x="7978390" y="24749"/>
                                <a:pt x="8014623" y="0"/>
                                <a:pt x="8054774" y="0"/>
                              </a:cubicBezTo>
                              <a:lnTo>
                                <a:pt x="9180722" y="0"/>
                              </a:lnTo>
                              <a:lnTo>
                                <a:pt x="9180722" y="2450370"/>
                              </a:lnTo>
                              <a:lnTo>
                                <a:pt x="8568649" y="2450370"/>
                              </a:lnTo>
                              <a:lnTo>
                                <a:pt x="8568649" y="712568"/>
                              </a:lnTo>
                              <a:cubicBezTo>
                                <a:pt x="8568649" y="604261"/>
                                <a:pt x="8419309" y="575837"/>
                                <a:pt x="8379649" y="676547"/>
                              </a:cubicBezTo>
                              <a:lnTo>
                                <a:pt x="7705882" y="2388131"/>
                              </a:lnTo>
                              <a:cubicBezTo>
                                <a:pt x="7691192" y="2425376"/>
                                <a:pt x="7654959" y="2450125"/>
                                <a:pt x="7614809" y="2450125"/>
                              </a:cubicBezTo>
                              <a:lnTo>
                                <a:pt x="7074248" y="2450125"/>
                              </a:lnTo>
                              <a:cubicBezTo>
                                <a:pt x="7034097" y="2450125"/>
                                <a:pt x="6997865" y="2425621"/>
                                <a:pt x="6983175" y="2388131"/>
                              </a:cubicBezTo>
                              <a:lnTo>
                                <a:pt x="6309408" y="676547"/>
                              </a:lnTo>
                              <a:cubicBezTo>
                                <a:pt x="6269747" y="576082"/>
                                <a:pt x="6120407" y="604261"/>
                                <a:pt x="6120407" y="712568"/>
                              </a:cubicBezTo>
                              <a:lnTo>
                                <a:pt x="6120407" y="2450370"/>
                              </a:lnTo>
                              <a:lnTo>
                                <a:pt x="5508335" y="2450370"/>
                              </a:lnTo>
                              <a:close/>
                              <a:moveTo>
                                <a:pt x="1958363" y="0"/>
                              </a:moveTo>
                              <a:lnTo>
                                <a:pt x="5018672" y="0"/>
                              </a:lnTo>
                              <a:lnTo>
                                <a:pt x="5018672" y="612593"/>
                              </a:lnTo>
                              <a:lnTo>
                                <a:pt x="3941443" y="612593"/>
                              </a:lnTo>
                              <a:cubicBezTo>
                                <a:pt x="3860408" y="612593"/>
                                <a:pt x="3794552" y="678507"/>
                                <a:pt x="3794552" y="759615"/>
                              </a:cubicBezTo>
                              <a:lnTo>
                                <a:pt x="3794552" y="2450370"/>
                              </a:lnTo>
                              <a:lnTo>
                                <a:pt x="3182479" y="2450370"/>
                              </a:lnTo>
                              <a:lnTo>
                                <a:pt x="3182479" y="759615"/>
                              </a:lnTo>
                              <a:cubicBezTo>
                                <a:pt x="3182479" y="678507"/>
                                <a:pt x="3116623" y="612593"/>
                                <a:pt x="3035587" y="612593"/>
                              </a:cubicBezTo>
                              <a:lnTo>
                                <a:pt x="1958363" y="61259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12065" y="0"/>
                              </a:lnTo>
                              <a:lnTo>
                                <a:pt x="612065" y="1740008"/>
                              </a:lnTo>
                              <a:lnTo>
                                <a:pt x="611818" y="1739763"/>
                              </a:lnTo>
                              <a:cubicBezTo>
                                <a:pt x="611818" y="1793916"/>
                                <a:pt x="655643" y="1837778"/>
                                <a:pt x="709751" y="1837778"/>
                              </a:cubicBezTo>
                              <a:lnTo>
                                <a:pt x="2448266" y="1837778"/>
                              </a:lnTo>
                              <a:lnTo>
                                <a:pt x="2448266" y="2450370"/>
                              </a:lnTo>
                              <a:lnTo>
                                <a:pt x="612065" y="2450370"/>
                              </a:lnTo>
                              <a:cubicBezTo>
                                <a:pt x="273960" y="2450370"/>
                                <a:pt x="0" y="2176174"/>
                                <a:pt x="0" y="183777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24460" cap="flat">
                          <a:noFill/>
                          <a:prstDash val="solid"/>
                          <a:miter/>
                        </a:ln>
                      </wps:spPr>
                      <wps:bodyPr wrap="square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92006317" name="Picture 13" descr="A black background with white text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hqprint">
                          <a:biLevel thresh="7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-40000"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53683" y="431321"/>
                          <a:ext cx="1445895" cy="273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1D5B8B" id="Group 3" o:spid="_x0000_s1026" style="position:absolute;margin-left:-3.35pt;margin-top:-2.85pt;width:537.95pt;height:22.9pt;z-index:251658240;mso-width-relative:margin;mso-height-relative:margin" coordorigin="3536,4140" coordsize="68322,290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">
              <v:shape id="Freeform 11" o:spid="_x0000_s1027" style="position:absolute;left:60988;top:4140;width:10870;height:2898;visibility:visible;mso-wrap-style:square;v-text-anchor:top" coordsize="9180722,245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" path="m5508335,l6634283,v40151,,76384,24504,91073,61994l7344528,1635132,7963701,61994c7978390,24749,8014623,,8054774,l9180722,r,2450370l8568649,2450370r,-1737802c8568649,604261,8419309,575837,8379649,676547l7705882,2388131v-14690,37245,-50923,61994,-91073,61994l7074248,2450125v-40151,,-76383,-24504,-91073,-61994l6309408,676547v-39661,-100465,-189001,-72286,-189001,36021l6120407,2450370r-612072,l5508335,xm1958363,l5018672,r,612593l3941443,612593v-81035,,-146891,65914,-146891,147022l3794552,2450370r-612073,l3182479,759615v,-81108,-65856,-147022,-146892,-147022l1958363,612593,1958363,xm,l612065,r,1740008l611818,1739763v,54153,43825,98015,97933,98015l2448266,1837778r,612592l612065,2450370c273960,2450370,,2176174,,1837778l,xe" fillcolor="#ff5e4f [3204]" stroked="f" strokeweight=".67944mm">
                <v:stroke joinstyle="miter"/>
                <v:path arrowok="t" o:connecttype="custom" o:connectlocs="652196,0;785510,0;796294,7330;869605,193340;942916,7330;953699,0;1087013,0;1087013,289734;1014543,289734;1014543,84255;992165,79996;912389,282375;901606,289705;837603,289705;826820,282375;747045,79996;724667,84255;724667,289734;652196,289734;231873,0;594219,0;594219,72434;466674,72434;449281,89818;449281,289734;376811,289734;376811,89818;359419,72434;231873,72434;0,0;72470,0;72470,205740;72440,205711;84036,217301;289879,217301;289879,289734;72470,289734;0,217301" o:connectangles="0,0,0,0,0,0,0,0,0,0,0,0,0,0,0,0,0,0,0,0,0,0,0,0,0,0,0,0,0,0,0,0,0,0,0,0,0,0"/>
                <o:lock v:ext="edit" aspectratio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8" type="#_x0000_t75" alt="A black background with white text&#10;&#10;AI-generated content may be incorrect." style="position:absolute;left:3536;top:4313;width:14459;height:2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">
                <v:imagedata r:id="rId4" o:title="A black background with white text&#10;&#10;AI-generated content may be incorrect" grayscale="t" bilevel="t"/>
              </v:shape>
            </v:group>
          </w:pict>
        </mc:Fallback>
      </mc:AlternateContent>
    </w:r>
    <w:r w:rsidR="00990F47" w:rsidRPr="00AA5AE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C4A3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59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C0"/>
    <w:rsid w:val="00004259"/>
    <w:rsid w:val="00013C1E"/>
    <w:rsid w:val="00070FB0"/>
    <w:rsid w:val="00096880"/>
    <w:rsid w:val="0010413E"/>
    <w:rsid w:val="00117FC9"/>
    <w:rsid w:val="0018698E"/>
    <w:rsid w:val="001E293D"/>
    <w:rsid w:val="00216766"/>
    <w:rsid w:val="00273B23"/>
    <w:rsid w:val="002967C0"/>
    <w:rsid w:val="002A7E49"/>
    <w:rsid w:val="002D7E38"/>
    <w:rsid w:val="00305F25"/>
    <w:rsid w:val="003142F3"/>
    <w:rsid w:val="00343912"/>
    <w:rsid w:val="00371B51"/>
    <w:rsid w:val="003928EC"/>
    <w:rsid w:val="003A232C"/>
    <w:rsid w:val="003D3966"/>
    <w:rsid w:val="003F609B"/>
    <w:rsid w:val="003F7A4C"/>
    <w:rsid w:val="00404BD4"/>
    <w:rsid w:val="00445230"/>
    <w:rsid w:val="00445573"/>
    <w:rsid w:val="00453D07"/>
    <w:rsid w:val="0046618D"/>
    <w:rsid w:val="004B6BF0"/>
    <w:rsid w:val="004D633E"/>
    <w:rsid w:val="00516FBD"/>
    <w:rsid w:val="00524930"/>
    <w:rsid w:val="005612DD"/>
    <w:rsid w:val="00571186"/>
    <w:rsid w:val="00571292"/>
    <w:rsid w:val="00576E22"/>
    <w:rsid w:val="005A717D"/>
    <w:rsid w:val="005B5B5C"/>
    <w:rsid w:val="005D3549"/>
    <w:rsid w:val="005E2CD0"/>
    <w:rsid w:val="006112D9"/>
    <w:rsid w:val="006438D9"/>
    <w:rsid w:val="006550B8"/>
    <w:rsid w:val="00660ADD"/>
    <w:rsid w:val="00676015"/>
    <w:rsid w:val="006764B4"/>
    <w:rsid w:val="006B20B6"/>
    <w:rsid w:val="007B6608"/>
    <w:rsid w:val="007D0E86"/>
    <w:rsid w:val="00811F20"/>
    <w:rsid w:val="008230A0"/>
    <w:rsid w:val="0088507C"/>
    <w:rsid w:val="008A7B47"/>
    <w:rsid w:val="008C53B4"/>
    <w:rsid w:val="008D3261"/>
    <w:rsid w:val="00906202"/>
    <w:rsid w:val="00944B93"/>
    <w:rsid w:val="00970DD8"/>
    <w:rsid w:val="00990F47"/>
    <w:rsid w:val="009E7232"/>
    <w:rsid w:val="00A374AB"/>
    <w:rsid w:val="00A61AFA"/>
    <w:rsid w:val="00A961FE"/>
    <w:rsid w:val="00AA5AE2"/>
    <w:rsid w:val="00AB5E50"/>
    <w:rsid w:val="00B16523"/>
    <w:rsid w:val="00B6597F"/>
    <w:rsid w:val="00BB08E1"/>
    <w:rsid w:val="00C3261C"/>
    <w:rsid w:val="00C33585"/>
    <w:rsid w:val="00CC61AA"/>
    <w:rsid w:val="00CD2186"/>
    <w:rsid w:val="00D92915"/>
    <w:rsid w:val="00DE02A9"/>
    <w:rsid w:val="00E145EC"/>
    <w:rsid w:val="00E171A6"/>
    <w:rsid w:val="00E57299"/>
    <w:rsid w:val="00E61DF2"/>
    <w:rsid w:val="00EC08CF"/>
    <w:rsid w:val="00EF1516"/>
    <w:rsid w:val="00F17DFF"/>
    <w:rsid w:val="00F5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60F79"/>
  <w15:chartTrackingRefBased/>
  <w15:docId w15:val="{D19964AB-A22E-4430-A8DB-71D0E388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AF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FA14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08080" w:themeColor="background1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B47"/>
    <w:pPr>
      <w:spacing w:after="0" w:line="204" w:lineRule="auto"/>
      <w:jc w:val="center"/>
      <w:outlineLvl w:val="2"/>
    </w:pPr>
    <w:rPr>
      <w:rFonts w:cs="Times New Roman (Body CS)"/>
      <w:spacing w:val="-100"/>
      <w:sz w:val="190"/>
      <w:szCs w:val="19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A14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07"/>
    <w:pPr>
      <w:keepNext/>
      <w:keepLines/>
      <w:spacing w:before="80" w:after="40"/>
      <w:outlineLvl w:val="4"/>
    </w:pPr>
    <w:rPr>
      <w:rFonts w:eastAsiaTheme="majorEastAsia" w:cstheme="majorBidi"/>
      <w:color w:val="FA14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9696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07"/>
    <w:pPr>
      <w:keepNext/>
      <w:keepLines/>
      <w:spacing w:before="40" w:after="0"/>
      <w:outlineLvl w:val="6"/>
    </w:pPr>
    <w:rPr>
      <w:rFonts w:eastAsiaTheme="majorEastAsia" w:cstheme="majorBidi"/>
      <w:color w:val="69696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07"/>
    <w:pPr>
      <w:keepNext/>
      <w:keepLines/>
      <w:spacing w:after="0"/>
      <w:outlineLvl w:val="7"/>
    </w:pPr>
    <w:rPr>
      <w:rFonts w:eastAsiaTheme="majorEastAsia" w:cstheme="majorBidi"/>
      <w:i/>
      <w:iCs/>
      <w:color w:val="3D3D3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07"/>
    <w:pPr>
      <w:keepNext/>
      <w:keepLines/>
      <w:spacing w:after="0"/>
      <w:outlineLvl w:val="8"/>
    </w:pPr>
    <w:rPr>
      <w:rFonts w:eastAsiaTheme="majorEastAsia" w:cstheme="majorBidi"/>
      <w:color w:val="3D3D3D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07"/>
    <w:rPr>
      <w:rFonts w:asciiTheme="majorHAnsi" w:eastAsiaTheme="majorEastAsia" w:hAnsiTheme="majorHAnsi" w:cstheme="majorBidi"/>
      <w:color w:val="FA14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AFA"/>
    <w:rPr>
      <w:rFonts w:asciiTheme="majorHAnsi" w:eastAsiaTheme="majorEastAsia" w:hAnsiTheme="majorHAnsi" w:cstheme="majorBidi"/>
      <w:color w:val="808080" w:themeColor="background1" w:themeShade="8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A7B47"/>
    <w:rPr>
      <w:rFonts w:cs="Times New Roman (Body CS)"/>
      <w:spacing w:val="-100"/>
      <w:sz w:val="190"/>
      <w:szCs w:val="19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07"/>
    <w:rPr>
      <w:rFonts w:eastAsiaTheme="majorEastAsia" w:cstheme="majorBidi"/>
      <w:i/>
      <w:iCs/>
      <w:color w:val="FA14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07"/>
    <w:rPr>
      <w:rFonts w:eastAsiaTheme="majorEastAsia" w:cstheme="majorBidi"/>
      <w:color w:val="FA14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07"/>
    <w:rPr>
      <w:rFonts w:eastAsiaTheme="majorEastAsia" w:cstheme="majorBidi"/>
      <w:i/>
      <w:iCs/>
      <w:color w:val="69696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07"/>
    <w:rPr>
      <w:rFonts w:eastAsiaTheme="majorEastAsia" w:cstheme="majorBidi"/>
      <w:color w:val="69696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07"/>
    <w:rPr>
      <w:rFonts w:eastAsiaTheme="majorEastAsia" w:cstheme="majorBidi"/>
      <w:i/>
      <w:iCs/>
      <w:color w:val="3D3D3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07"/>
    <w:rPr>
      <w:rFonts w:eastAsiaTheme="majorEastAsia" w:cstheme="majorBidi"/>
      <w:color w:val="3D3D3D" w:themeColor="text1" w:themeTint="D8"/>
    </w:rPr>
  </w:style>
  <w:style w:type="paragraph" w:styleId="Title">
    <w:name w:val="Title"/>
    <w:basedOn w:val="NoSpacing"/>
    <w:next w:val="Normal"/>
    <w:link w:val="TitleChar"/>
    <w:uiPriority w:val="10"/>
    <w:qFormat/>
    <w:rsid w:val="002A7E49"/>
    <w:pPr>
      <w:spacing w:before="40" w:after="240" w:line="216" w:lineRule="auto"/>
    </w:pPr>
    <w:rPr>
      <w:color w:val="808080" w:themeColor="background1" w:themeShade="80"/>
      <w:sz w:val="68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7E49"/>
    <w:rPr>
      <w:rFonts w:eastAsiaTheme="minorEastAsia"/>
      <w:color w:val="808080" w:themeColor="background1" w:themeShade="80"/>
      <w:kern w:val="0"/>
      <w:sz w:val="68"/>
      <w:szCs w:val="72"/>
      <w:lang w:eastAsia="en-GB"/>
      <w14:ligatures w14:val="none"/>
    </w:rPr>
  </w:style>
  <w:style w:type="paragraph" w:styleId="Subtitle">
    <w:name w:val="Subtitle"/>
    <w:basedOn w:val="NoSpacing"/>
    <w:next w:val="Normal"/>
    <w:link w:val="SubtitleChar"/>
    <w:uiPriority w:val="11"/>
    <w:qFormat/>
    <w:rsid w:val="002A7E49"/>
    <w:pPr>
      <w:spacing w:before="40" w:after="40"/>
    </w:pPr>
    <w:rPr>
      <w:caps/>
      <w:color w:val="FF5E4F" w:themeColor="accent1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49"/>
    <w:rPr>
      <w:rFonts w:eastAsiaTheme="minorEastAsia"/>
      <w:caps/>
      <w:color w:val="FF5E4F" w:themeColor="accent1"/>
      <w:kern w:val="0"/>
      <w:sz w:val="36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53D07"/>
    <w:pPr>
      <w:spacing w:before="160"/>
      <w:jc w:val="center"/>
    </w:pPr>
    <w:rPr>
      <w:i/>
      <w:iCs/>
      <w:color w:val="53535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07"/>
    <w:rPr>
      <w:i/>
      <w:iCs/>
      <w:color w:val="535353" w:themeColor="text1" w:themeTint="BF"/>
    </w:rPr>
  </w:style>
  <w:style w:type="paragraph" w:styleId="ListParagraph">
    <w:name w:val="List Paragraph"/>
    <w:basedOn w:val="Normal"/>
    <w:uiPriority w:val="34"/>
    <w:qFormat/>
    <w:rsid w:val="0045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07"/>
    <w:rPr>
      <w:i/>
      <w:iCs/>
      <w:color w:val="FA14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07"/>
    <w:pPr>
      <w:pBdr>
        <w:top w:val="single" w:sz="4" w:space="10" w:color="FA1400" w:themeColor="accent1" w:themeShade="BF"/>
        <w:bottom w:val="single" w:sz="4" w:space="10" w:color="FA1400" w:themeColor="accent1" w:themeShade="BF"/>
      </w:pBdr>
      <w:spacing w:before="360" w:after="360"/>
      <w:ind w:left="864" w:right="864"/>
      <w:jc w:val="center"/>
    </w:pPr>
    <w:rPr>
      <w:i/>
      <w:iCs/>
      <w:color w:val="FA14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07"/>
    <w:rPr>
      <w:i/>
      <w:iCs/>
      <w:color w:val="FA14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07"/>
    <w:rPr>
      <w:b/>
      <w:bCs/>
      <w:smallCaps/>
      <w:color w:val="FA1400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1AFA"/>
    <w:pPr>
      <w:spacing w:after="0" w:line="240" w:lineRule="auto"/>
    </w:pPr>
    <w:rPr>
      <w:rFonts w:eastAsiaTheme="minorEastAsia"/>
      <w:kern w:val="0"/>
      <w:sz w:val="20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1AFA"/>
    <w:rPr>
      <w:rFonts w:eastAsiaTheme="minorEastAsia"/>
      <w:kern w:val="0"/>
      <w:sz w:val="20"/>
      <w:szCs w:val="22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7232"/>
    <w:pPr>
      <w:tabs>
        <w:tab w:val="center" w:pos="4513"/>
        <w:tab w:val="right" w:pos="9026"/>
      </w:tabs>
      <w:spacing w:after="480" w:line="240" w:lineRule="auto"/>
    </w:pPr>
    <w:rPr>
      <w:color w:val="808080" w:themeColor="background1" w:themeShade="80"/>
      <w:sz w:val="13"/>
      <w:szCs w:val="13"/>
    </w:rPr>
  </w:style>
  <w:style w:type="character" w:customStyle="1" w:styleId="HeaderChar">
    <w:name w:val="Header Char"/>
    <w:basedOn w:val="DefaultParagraphFont"/>
    <w:link w:val="Header"/>
    <w:uiPriority w:val="99"/>
    <w:rsid w:val="009E7232"/>
    <w:rPr>
      <w:color w:val="808080" w:themeColor="background1" w:themeShade="80"/>
      <w:sz w:val="13"/>
      <w:szCs w:val="13"/>
    </w:rPr>
  </w:style>
  <w:style w:type="paragraph" w:styleId="Footer">
    <w:name w:val="footer"/>
    <w:basedOn w:val="Header"/>
    <w:link w:val="FooterChar"/>
    <w:uiPriority w:val="99"/>
    <w:unhideWhenUsed/>
    <w:rsid w:val="009E7232"/>
    <w:pPr>
      <w:spacing w:after="0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9E7232"/>
    <w:rPr>
      <w:noProof/>
      <w:color w:val="808080" w:themeColor="background1" w:themeShade="80"/>
      <w:sz w:val="13"/>
      <w:szCs w:val="13"/>
    </w:rPr>
  </w:style>
  <w:style w:type="paragraph" w:styleId="ListBullet">
    <w:name w:val="List Bullet"/>
    <w:basedOn w:val="Normal"/>
    <w:uiPriority w:val="99"/>
    <w:unhideWhenUsed/>
    <w:rsid w:val="005E2CD0"/>
    <w:pPr>
      <w:numPr>
        <w:numId w:val="1"/>
      </w:numPr>
      <w:contextualSpacing/>
    </w:pPr>
  </w:style>
  <w:style w:type="table" w:styleId="ListTable3-Accent5">
    <w:name w:val="List Table 3 Accent 5"/>
    <w:basedOn w:val="TableNormal"/>
    <w:uiPriority w:val="48"/>
    <w:rsid w:val="00A61AFA"/>
    <w:pPr>
      <w:spacing w:after="0" w:line="240" w:lineRule="auto"/>
    </w:pPr>
    <w:tblPr>
      <w:tblStyleRowBandSize w:val="1"/>
      <w:tblStyleColBandSize w:val="1"/>
      <w:tblBorders>
        <w:top w:val="single" w:sz="4" w:space="0" w:color="34754D" w:themeColor="accent5"/>
        <w:left w:val="single" w:sz="4" w:space="0" w:color="34754D" w:themeColor="accent5"/>
        <w:bottom w:val="single" w:sz="4" w:space="0" w:color="34754D" w:themeColor="accent5"/>
        <w:right w:val="single" w:sz="4" w:space="0" w:color="34754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4754D" w:themeFill="accent5"/>
      </w:tcPr>
    </w:tblStylePr>
    <w:tblStylePr w:type="lastRow">
      <w:rPr>
        <w:b/>
        <w:bCs/>
      </w:rPr>
      <w:tblPr/>
      <w:tcPr>
        <w:tcBorders>
          <w:top w:val="double" w:sz="4" w:space="0" w:color="34754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4754D" w:themeColor="accent5"/>
          <w:right w:val="single" w:sz="4" w:space="0" w:color="34754D" w:themeColor="accent5"/>
        </w:tcBorders>
      </w:tcPr>
    </w:tblStylePr>
    <w:tblStylePr w:type="band1Horz">
      <w:tblPr/>
      <w:tcPr>
        <w:tcBorders>
          <w:top w:val="single" w:sz="4" w:space="0" w:color="34754D" w:themeColor="accent5"/>
          <w:bottom w:val="single" w:sz="4" w:space="0" w:color="34754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4754D" w:themeColor="accent5"/>
          <w:left w:val="nil"/>
        </w:tcBorders>
      </w:tcPr>
    </w:tblStylePr>
    <w:tblStylePr w:type="swCell">
      <w:tblPr/>
      <w:tcPr>
        <w:tcBorders>
          <w:top w:val="double" w:sz="4" w:space="0" w:color="34754D" w:themeColor="accent5"/>
          <w:right w:val="nil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rsid w:val="00371B51"/>
    <w:rPr>
      <w:color w:val="C1C1C1" w:themeColor="background2"/>
      <w:sz w:val="28"/>
    </w:rPr>
  </w:style>
  <w:style w:type="character" w:customStyle="1" w:styleId="DateChar">
    <w:name w:val="Date Char"/>
    <w:basedOn w:val="DefaultParagraphFont"/>
    <w:link w:val="Date"/>
    <w:uiPriority w:val="99"/>
    <w:rsid w:val="00371B51"/>
    <w:rPr>
      <w:color w:val="C1C1C1" w:themeColor="background2"/>
      <w:sz w:val="28"/>
      <w:szCs w:val="20"/>
    </w:rPr>
  </w:style>
  <w:style w:type="table" w:styleId="ListTable3-Accent1">
    <w:name w:val="List Table 3 Accent 1"/>
    <w:basedOn w:val="TableNormal"/>
    <w:uiPriority w:val="48"/>
    <w:rsid w:val="00371B51"/>
    <w:pPr>
      <w:spacing w:after="0" w:line="240" w:lineRule="auto"/>
    </w:pPr>
    <w:tblPr>
      <w:tblStyleRowBandSize w:val="1"/>
      <w:tblStyleColBandSize w:val="1"/>
      <w:tblBorders>
        <w:top w:val="single" w:sz="4" w:space="0" w:color="FF5E4F" w:themeColor="accent1"/>
        <w:left w:val="single" w:sz="4" w:space="0" w:color="FF5E4F" w:themeColor="accent1"/>
        <w:bottom w:val="single" w:sz="4" w:space="0" w:color="FF5E4F" w:themeColor="accent1"/>
        <w:right w:val="single" w:sz="4" w:space="0" w:color="FF5E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5E4F" w:themeFill="accent1"/>
      </w:tcPr>
    </w:tblStylePr>
    <w:tblStylePr w:type="lastRow">
      <w:rPr>
        <w:b/>
        <w:bCs/>
      </w:rPr>
      <w:tblPr/>
      <w:tcPr>
        <w:tcBorders>
          <w:top w:val="double" w:sz="4" w:space="0" w:color="FF5E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5E4F" w:themeColor="accent1"/>
          <w:right w:val="single" w:sz="4" w:space="0" w:color="FF5E4F" w:themeColor="accent1"/>
        </w:tcBorders>
      </w:tcPr>
    </w:tblStylePr>
    <w:tblStylePr w:type="band1Horz">
      <w:tblPr/>
      <w:tcPr>
        <w:tcBorders>
          <w:top w:val="single" w:sz="4" w:space="0" w:color="FF5E4F" w:themeColor="accent1"/>
          <w:bottom w:val="single" w:sz="4" w:space="0" w:color="FF5E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5E4F" w:themeColor="accent1"/>
          <w:left w:val="nil"/>
        </w:tcBorders>
      </w:tcPr>
    </w:tblStylePr>
    <w:tblStylePr w:type="swCell">
      <w:tblPr/>
      <w:tcPr>
        <w:tcBorders>
          <w:top w:val="double" w:sz="4" w:space="0" w:color="FF5E4F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371B51"/>
    <w:pPr>
      <w:spacing w:after="0" w:line="240" w:lineRule="auto"/>
    </w:pPr>
    <w:tblPr>
      <w:tblStyleRowBandSize w:val="1"/>
      <w:tblStyleColBandSize w:val="1"/>
      <w:tblBorders>
        <w:top w:val="single" w:sz="4" w:space="0" w:color="1A1A1A" w:themeColor="text1"/>
        <w:left w:val="single" w:sz="4" w:space="0" w:color="1A1A1A" w:themeColor="text1"/>
        <w:bottom w:val="single" w:sz="4" w:space="0" w:color="1A1A1A" w:themeColor="text1"/>
        <w:right w:val="single" w:sz="4" w:space="0" w:color="1A1A1A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A1A1A" w:themeFill="text1"/>
      </w:tcPr>
    </w:tblStylePr>
    <w:tblStylePr w:type="lastRow">
      <w:rPr>
        <w:b/>
        <w:bCs/>
      </w:rPr>
      <w:tblPr/>
      <w:tcPr>
        <w:tcBorders>
          <w:top w:val="double" w:sz="4" w:space="0" w:color="1A1A1A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A1A1A" w:themeColor="text1"/>
          <w:right w:val="single" w:sz="4" w:space="0" w:color="1A1A1A" w:themeColor="text1"/>
        </w:tcBorders>
      </w:tcPr>
    </w:tblStylePr>
    <w:tblStylePr w:type="band1Horz">
      <w:tblPr/>
      <w:tcPr>
        <w:tcBorders>
          <w:top w:val="single" w:sz="4" w:space="0" w:color="1A1A1A" w:themeColor="text1"/>
          <w:bottom w:val="single" w:sz="4" w:space="0" w:color="1A1A1A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A1A1A" w:themeColor="text1"/>
          <w:left w:val="nil"/>
        </w:tcBorders>
      </w:tcPr>
    </w:tblStylePr>
    <w:tblStylePr w:type="swCell">
      <w:tblPr/>
      <w:tcPr>
        <w:tcBorders>
          <w:top w:val="double" w:sz="4" w:space="0" w:color="1A1A1A" w:themeColor="text1"/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E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679146\Downloads\LTM_Word_Templat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"/>
          <c:y val="5.4280779669380705E-2"/>
          <c:w val="1"/>
          <c:h val="0.70653322019191067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5E-4741-98CC-82A35BEB8D9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25E-4741-98CC-82A35BEB8D9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25E-4741-98CC-82A35BEB8D9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25E-4741-98CC-82A35BEB8D95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Series 5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25E-4741-98CC-82A35BEB8D95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Series 6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25E-4741-98CC-82A35BEB8D95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20"/>
        <c:overlap val="100"/>
        <c:axId val="1655115264"/>
        <c:axId val="1591559488"/>
      </c:barChart>
      <c:catAx>
        <c:axId val="1655115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1559488"/>
        <c:crosses val="autoZero"/>
        <c:auto val="1"/>
        <c:lblAlgn val="ctr"/>
        <c:lblOffset val="100"/>
        <c:noMultiLvlLbl val="0"/>
      </c:catAx>
      <c:valAx>
        <c:axId val="1591559488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655115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800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LTM">
      <a:dk1>
        <a:srgbClr val="1A1A1A"/>
      </a:dk1>
      <a:lt1>
        <a:srgbClr val="FFFFFF"/>
      </a:lt1>
      <a:dk2>
        <a:srgbClr val="FF5E4F"/>
      </a:dk2>
      <a:lt2>
        <a:srgbClr val="C1C1C1"/>
      </a:lt2>
      <a:accent1>
        <a:srgbClr val="FF5E4F"/>
      </a:accent1>
      <a:accent2>
        <a:srgbClr val="559BB5"/>
      </a:accent2>
      <a:accent3>
        <a:srgbClr val="482475"/>
      </a:accent3>
      <a:accent4>
        <a:srgbClr val="F8FFC8"/>
      </a:accent4>
      <a:accent5>
        <a:srgbClr val="34754D"/>
      </a:accent5>
      <a:accent6>
        <a:srgbClr val="C1C1C1"/>
      </a:accent6>
      <a:hlink>
        <a:srgbClr val="1A1A1A"/>
      </a:hlink>
      <a:folHlink>
        <a:srgbClr val="1A1A1A"/>
      </a:folHlink>
    </a:clrScheme>
    <a:fontScheme name="ES Klarheit">
      <a:majorFont>
        <a:latin typeface="ES Klarheit Grotesk"/>
        <a:ea typeface=""/>
        <a:cs typeface=""/>
      </a:majorFont>
      <a:minorFont>
        <a:latin typeface="ES Klarheit 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A268F3B63AD46815894F6A8336DF0" ma:contentTypeVersion="12" ma:contentTypeDescription="Create a new document." ma:contentTypeScope="" ma:versionID="2cf73f8aee3e29f0f7494ee804fc5303">
  <xsd:schema xmlns:xsd="http://www.w3.org/2001/XMLSchema" xmlns:xs="http://www.w3.org/2001/XMLSchema" xmlns:p="http://schemas.microsoft.com/office/2006/metadata/properties" xmlns:ns2="91593002-06c2-4baf-ae3b-b47a356c77b1" xmlns:ns3="1ca2d392-13f8-42ee-acf6-3adaa4d859ba" targetNamespace="http://schemas.microsoft.com/office/2006/metadata/properties" ma:root="true" ma:fieldsID="e3a1df8187d9a1511331ee0705a908fb" ns2:_="" ns3:_="">
    <xsd:import namespace="91593002-06c2-4baf-ae3b-b47a356c77b1"/>
    <xsd:import namespace="1ca2d392-13f8-42ee-acf6-3adaa4d85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93002-06c2-4baf-ae3b-b47a356c77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554113-5c1c-4c88-a5a0-ba7e0db08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2d392-13f8-42ee-acf6-3adaa4d859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cb868e-6014-480c-9452-65e31e418a13}" ma:internalName="TaxCatchAll" ma:readOnly="false" ma:showField="CatchAllData" ma:web="1ca2d392-13f8-42ee-acf6-3adaa4d85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a2d392-13f8-42ee-acf6-3adaa4d859ba" xsi:nil="true"/>
    <lcf76f155ced4ddcb4097134ff3c332f xmlns="91593002-06c2-4baf-ae3b-b47a356c77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1A92ED-54DF-491E-A84C-5D4F49F45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08AEB7-10F8-4AC3-BE8D-2E5C52C566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93002-06c2-4baf-ae3b-b47a356c77b1"/>
    <ds:schemaRef ds:uri="1ca2d392-13f8-42ee-acf6-3adaa4d859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7F19FF-0C41-4EB0-ACB8-D9FA4BB937C9}">
  <ds:schemaRefs>
    <ds:schemaRef ds:uri="http://schemas.microsoft.com/office/2006/metadata/properties"/>
    <ds:schemaRef ds:uri="http://schemas.microsoft.com/office/infopath/2007/PartnerControls"/>
    <ds:schemaRef ds:uri="1ca2d392-13f8-42ee-acf6-3adaa4d859ba"/>
    <ds:schemaRef ds:uri="91593002-06c2-4baf-ae3b-b47a356c77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LTM_Word_Template</Template>
  <TotalTime>4</TotalTime>
  <Pages>3</Pages>
  <Words>135</Words>
  <Characters>767</Characters>
  <Application>Microsoft Office Word</Application>
  <DocSecurity>0</DocSecurity>
  <Lines>33</Lines>
  <Paragraphs>22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for JDE Test Automation Services</dc:title>
  <dc:subject>[Document Subtitle]</dc:subject>
  <dc:creator>Krishnan Venkatraman</dc:creator>
  <cp:keywords/>
  <dc:description/>
  <cp:lastModifiedBy>Krishnan Venkatraman</cp:lastModifiedBy>
  <cp:revision>1</cp:revision>
  <dcterms:created xsi:type="dcterms:W3CDTF">2026-02-13T04:49:00Z</dcterms:created>
  <dcterms:modified xsi:type="dcterms:W3CDTF">2026-02-13T04:53:00Z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0x010100AEBA268F3B63AD46815894F6A8336DF0</vt:lpwstr>
  </property>
</Properties>
</file>